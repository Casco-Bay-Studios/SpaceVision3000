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0A875" w14:textId="77777777" w:rsidR="00871582" w:rsidRDefault="00871582" w:rsidP="00871582">
      <w:pPr>
        <w:jc w:val="center"/>
        <w:rPr>
          <w:b/>
          <w:bCs/>
          <w:sz w:val="40"/>
          <w:szCs w:val="40"/>
        </w:rPr>
      </w:pPr>
    </w:p>
    <w:p w14:paraId="25994C8C" w14:textId="77777777" w:rsidR="00871582" w:rsidRDefault="00871582" w:rsidP="00871582">
      <w:pPr>
        <w:jc w:val="center"/>
        <w:rPr>
          <w:b/>
          <w:bCs/>
          <w:sz w:val="40"/>
          <w:szCs w:val="40"/>
        </w:rPr>
      </w:pPr>
    </w:p>
    <w:p w14:paraId="41BD0654" w14:textId="051A6709" w:rsidR="00871582" w:rsidRPr="009201C5" w:rsidRDefault="00871582" w:rsidP="00871582">
      <w:pPr>
        <w:jc w:val="center"/>
        <w:rPr>
          <w:b/>
          <w:bCs/>
          <w:sz w:val="40"/>
          <w:szCs w:val="40"/>
          <w:lang w:val="es-ES"/>
        </w:rPr>
      </w:pPr>
      <w:proofErr w:type="spellStart"/>
      <w:r w:rsidRPr="009201C5">
        <w:rPr>
          <w:b/>
          <w:bCs/>
          <w:sz w:val="40"/>
          <w:szCs w:val="40"/>
          <w:lang w:val="es-ES"/>
        </w:rPr>
        <w:t>SpaceVision</w:t>
      </w:r>
      <w:proofErr w:type="spellEnd"/>
      <w:r w:rsidRPr="009201C5">
        <w:rPr>
          <w:b/>
          <w:bCs/>
          <w:sz w:val="40"/>
          <w:szCs w:val="40"/>
          <w:lang w:val="es-ES"/>
        </w:rPr>
        <w:t xml:space="preserve"> 3000</w:t>
      </w:r>
    </w:p>
    <w:p w14:paraId="52332CA5" w14:textId="77777777" w:rsidR="0009541E" w:rsidRPr="0009541E" w:rsidRDefault="0009541E" w:rsidP="0009541E">
      <w:pPr>
        <w:spacing w:after="0"/>
        <w:jc w:val="center"/>
        <w:rPr>
          <w:rFonts w:ascii="Cascadia Code Light" w:eastAsia="SimSun" w:hAnsi="Cascadia Code Light" w:cs="Cascadia Code Light"/>
          <w:b/>
          <w:bCs/>
          <w:color w:val="00B050"/>
          <w:sz w:val="16"/>
          <w:szCs w:val="16"/>
          <w:lang w:val="es-ES"/>
        </w:rPr>
      </w:pPr>
      <w:r w:rsidRPr="0009541E">
        <w:rPr>
          <w:rFonts w:ascii="Cascadia Code Light" w:eastAsia="SimSun" w:hAnsi="Cascadia Code Light" w:cs="Cascadia Code Light"/>
          <w:b/>
          <w:bCs/>
          <w:color w:val="00B050"/>
          <w:sz w:val="16"/>
          <w:szCs w:val="16"/>
          <w:lang w:val="es-ES"/>
        </w:rPr>
        <w:t xml:space="preserve">   o         '   .       </w:t>
      </w:r>
    </w:p>
    <w:p w14:paraId="1044A942" w14:textId="77777777" w:rsidR="0009541E" w:rsidRPr="0009541E" w:rsidRDefault="0009541E" w:rsidP="0009541E">
      <w:pPr>
        <w:spacing w:after="0"/>
        <w:jc w:val="center"/>
        <w:rPr>
          <w:rFonts w:ascii="Cascadia Code Light" w:eastAsia="SimSun" w:hAnsi="Cascadia Code Light" w:cs="Cascadia Code Light"/>
          <w:b/>
          <w:bCs/>
          <w:color w:val="00B050"/>
          <w:sz w:val="16"/>
          <w:szCs w:val="16"/>
          <w:lang w:val="es-ES"/>
        </w:rPr>
      </w:pPr>
      <w:r w:rsidRPr="0009541E">
        <w:rPr>
          <w:rFonts w:ascii="Cascadia Code Light" w:eastAsia="SimSun" w:hAnsi="Cascadia Code Light" w:cs="Cascadia Code Light"/>
          <w:b/>
          <w:bCs/>
          <w:color w:val="00B050"/>
          <w:sz w:val="16"/>
          <w:szCs w:val="16"/>
          <w:lang w:val="es-ES"/>
        </w:rPr>
        <w:t xml:space="preserve">        *           |    </w:t>
      </w:r>
    </w:p>
    <w:p w14:paraId="351E115C" w14:textId="77777777" w:rsidR="0009541E" w:rsidRPr="0009541E" w:rsidRDefault="0009541E" w:rsidP="0009541E">
      <w:pPr>
        <w:spacing w:after="0"/>
        <w:jc w:val="center"/>
        <w:rPr>
          <w:rFonts w:ascii="Cascadia Code Light" w:eastAsia="SimSun" w:hAnsi="Cascadia Code Light" w:cs="Cascadia Code Light"/>
          <w:b/>
          <w:bCs/>
          <w:color w:val="00B050"/>
          <w:sz w:val="16"/>
          <w:szCs w:val="16"/>
          <w:lang w:val="es-ES"/>
        </w:rPr>
      </w:pPr>
      <w:r w:rsidRPr="0009541E">
        <w:rPr>
          <w:rFonts w:ascii="Cascadia Code Light" w:eastAsia="SimSun" w:hAnsi="Cascadia Code Light" w:cs="Cascadia Code Light"/>
          <w:b/>
          <w:bCs/>
          <w:color w:val="00B050"/>
          <w:sz w:val="16"/>
          <w:szCs w:val="16"/>
          <w:lang w:val="es-ES"/>
        </w:rPr>
        <w:t xml:space="preserve"> *           .    --o-- </w:t>
      </w:r>
    </w:p>
    <w:p w14:paraId="5D8CBBBB" w14:textId="77777777" w:rsidR="0009541E" w:rsidRPr="0009541E" w:rsidRDefault="0009541E" w:rsidP="0009541E">
      <w:pPr>
        <w:spacing w:after="0"/>
        <w:jc w:val="center"/>
        <w:rPr>
          <w:rFonts w:ascii="Cascadia Code Light" w:eastAsia="SimSun" w:hAnsi="Cascadia Code Light" w:cs="Cascadia Code Light"/>
          <w:b/>
          <w:bCs/>
          <w:color w:val="00B050"/>
          <w:sz w:val="16"/>
          <w:szCs w:val="16"/>
          <w:lang w:val="es-ES"/>
        </w:rPr>
      </w:pPr>
      <w:r w:rsidRPr="0009541E">
        <w:rPr>
          <w:rFonts w:ascii="Cascadia Code Light" w:eastAsia="SimSun" w:hAnsi="Cascadia Code Light" w:cs="Cascadia Code Light"/>
          <w:b/>
          <w:bCs/>
          <w:color w:val="00B050"/>
          <w:sz w:val="16"/>
          <w:szCs w:val="16"/>
          <w:lang w:val="es-ES"/>
        </w:rPr>
        <w:t xml:space="preserve">              .     |    </w:t>
      </w:r>
    </w:p>
    <w:p w14:paraId="7B0ACF72" w14:textId="77777777" w:rsidR="0009541E" w:rsidRPr="0009541E" w:rsidRDefault="0009541E" w:rsidP="0009541E">
      <w:pPr>
        <w:spacing w:after="0"/>
        <w:jc w:val="center"/>
        <w:rPr>
          <w:rFonts w:ascii="Cascadia Code Light" w:eastAsia="SimSun" w:hAnsi="Cascadia Code Light" w:cs="Cascadia Code Light"/>
          <w:b/>
          <w:bCs/>
          <w:color w:val="00B050"/>
          <w:sz w:val="16"/>
          <w:szCs w:val="16"/>
          <w:lang w:val="es-ES"/>
        </w:rPr>
      </w:pPr>
      <w:r w:rsidRPr="0009541E">
        <w:rPr>
          <w:rFonts w:ascii="Cascadia Code Light" w:eastAsia="SimSun" w:hAnsi="Cascadia Code Light" w:cs="Cascadia Code Light"/>
          <w:b/>
          <w:bCs/>
          <w:color w:val="00B050"/>
          <w:sz w:val="16"/>
          <w:szCs w:val="16"/>
          <w:lang w:val="es-ES"/>
        </w:rPr>
        <w:t xml:space="preserve">       o              '  </w:t>
      </w:r>
    </w:p>
    <w:p w14:paraId="68C5326F" w14:textId="57475400" w:rsidR="0009541E" w:rsidRPr="0009541E" w:rsidRDefault="0009541E" w:rsidP="0009541E">
      <w:pPr>
        <w:spacing w:after="0"/>
        <w:jc w:val="center"/>
        <w:rPr>
          <w:rFonts w:ascii="Cascadia Code Light" w:eastAsia="SimSun" w:hAnsi="Cascadia Code Light" w:cs="Cascadia Code Light"/>
          <w:b/>
          <w:bCs/>
          <w:color w:val="00B050"/>
          <w:sz w:val="16"/>
          <w:szCs w:val="16"/>
          <w:lang w:val="es-ES"/>
        </w:rPr>
      </w:pPr>
      <w:r w:rsidRPr="0009541E">
        <w:rPr>
          <w:rFonts w:ascii="Cascadia Code Light" w:eastAsia="SimSun" w:hAnsi="Cascadia Code Light" w:cs="Cascadia Code Light"/>
          <w:b/>
          <w:bCs/>
          <w:color w:val="00B050"/>
          <w:sz w:val="16"/>
          <w:szCs w:val="16"/>
          <w:lang w:val="es-ES"/>
        </w:rPr>
        <w:t xml:space="preserve">       _____________ </w:t>
      </w:r>
    </w:p>
    <w:p w14:paraId="702CCD6C" w14:textId="3731C351" w:rsidR="0009541E" w:rsidRPr="009201C5" w:rsidRDefault="0009541E" w:rsidP="0009541E">
      <w:pPr>
        <w:spacing w:after="0"/>
        <w:jc w:val="center"/>
        <w:rPr>
          <w:rFonts w:ascii="Cascadia Code Light" w:eastAsia="SimSun" w:hAnsi="Cascadia Code Light" w:cs="Cascadia Code Light"/>
          <w:b/>
          <w:bCs/>
          <w:color w:val="00B050"/>
          <w:sz w:val="16"/>
          <w:szCs w:val="16"/>
        </w:rPr>
      </w:pPr>
      <w:r w:rsidRPr="0009541E">
        <w:rPr>
          <w:rFonts w:ascii="Cascadia Code Light" w:eastAsia="SimSun" w:hAnsi="Cascadia Code Light" w:cs="Cascadia Code Light"/>
          <w:b/>
          <w:bCs/>
          <w:color w:val="00B050"/>
          <w:sz w:val="16"/>
          <w:szCs w:val="16"/>
          <w:lang w:val="es-ES"/>
        </w:rPr>
        <w:t xml:space="preserve">    </w:t>
      </w:r>
      <w:r w:rsidRPr="009201C5">
        <w:rPr>
          <w:rFonts w:ascii="Cascadia Code Light" w:eastAsia="SimSun" w:hAnsi="Cascadia Code Light" w:cs="Cascadia Code Light"/>
          <w:b/>
          <w:bCs/>
          <w:color w:val="00B050"/>
          <w:sz w:val="16"/>
          <w:szCs w:val="16"/>
        </w:rPr>
        <w:t>==c(___(o(____(_()</w:t>
      </w:r>
    </w:p>
    <w:p w14:paraId="01D1A72B" w14:textId="0C47F288" w:rsidR="0009541E" w:rsidRPr="009201C5" w:rsidRDefault="0009541E" w:rsidP="0009541E">
      <w:pPr>
        <w:spacing w:after="0"/>
        <w:jc w:val="center"/>
        <w:rPr>
          <w:rFonts w:ascii="Cascadia Code Light" w:eastAsia="SimSun" w:hAnsi="Cascadia Code Light" w:cs="Cascadia Code Light"/>
          <w:b/>
          <w:bCs/>
          <w:color w:val="00B050"/>
          <w:sz w:val="16"/>
          <w:szCs w:val="16"/>
        </w:rPr>
      </w:pPr>
      <w:r w:rsidRPr="009201C5">
        <w:rPr>
          <w:rFonts w:ascii="Cascadia Code Light" w:eastAsia="SimSun" w:hAnsi="Cascadia Code Light" w:cs="Cascadia Code Light"/>
          <w:b/>
          <w:bCs/>
          <w:color w:val="00B050"/>
          <w:sz w:val="16"/>
          <w:szCs w:val="16"/>
        </w:rPr>
        <w:t xml:space="preserve">   \=\           </w:t>
      </w:r>
    </w:p>
    <w:p w14:paraId="6306C4B5" w14:textId="1A762FD8" w:rsidR="0009541E" w:rsidRPr="009201C5" w:rsidRDefault="0009541E" w:rsidP="0009541E">
      <w:pPr>
        <w:spacing w:after="0"/>
        <w:jc w:val="center"/>
        <w:rPr>
          <w:rFonts w:ascii="Cascadia Code Light" w:eastAsia="SimSun" w:hAnsi="Cascadia Code Light" w:cs="Cascadia Code Light"/>
          <w:b/>
          <w:bCs/>
          <w:color w:val="00B050"/>
          <w:sz w:val="16"/>
          <w:szCs w:val="16"/>
        </w:rPr>
      </w:pPr>
      <w:r w:rsidRPr="009201C5">
        <w:rPr>
          <w:rFonts w:ascii="Cascadia Code Light" w:eastAsia="SimSun" w:hAnsi="Cascadia Code Light" w:cs="Cascadia Code Light"/>
          <w:b/>
          <w:bCs/>
          <w:color w:val="00B050"/>
          <w:sz w:val="16"/>
          <w:szCs w:val="16"/>
        </w:rPr>
        <w:t xml:space="preserve">     )=\          </w:t>
      </w:r>
    </w:p>
    <w:p w14:paraId="15B5346B" w14:textId="7DF5FFBE" w:rsidR="0009541E" w:rsidRPr="009201C5" w:rsidRDefault="0009541E" w:rsidP="0009541E">
      <w:pPr>
        <w:spacing w:after="0"/>
        <w:jc w:val="center"/>
        <w:rPr>
          <w:rFonts w:ascii="Cascadia Code Light" w:eastAsia="SimSun" w:hAnsi="Cascadia Code Light" w:cs="Cascadia Code Light"/>
          <w:b/>
          <w:bCs/>
          <w:color w:val="00B050"/>
          <w:sz w:val="16"/>
          <w:szCs w:val="16"/>
        </w:rPr>
      </w:pPr>
      <w:r w:rsidRPr="009201C5">
        <w:rPr>
          <w:rFonts w:ascii="Cascadia Code Light" w:eastAsia="SimSun" w:hAnsi="Cascadia Code Light" w:cs="Cascadia Code Light"/>
          <w:b/>
          <w:bCs/>
          <w:color w:val="00B050"/>
          <w:sz w:val="16"/>
          <w:szCs w:val="16"/>
        </w:rPr>
        <w:t xml:space="preserve">     //|\\         </w:t>
      </w:r>
    </w:p>
    <w:p w14:paraId="63A89D20" w14:textId="053017E8" w:rsidR="0009541E" w:rsidRPr="009201C5" w:rsidRDefault="0009541E" w:rsidP="0009541E">
      <w:pPr>
        <w:spacing w:after="0"/>
        <w:jc w:val="center"/>
        <w:rPr>
          <w:rFonts w:ascii="Cascadia Code Light" w:eastAsia="SimSun" w:hAnsi="Cascadia Code Light" w:cs="Cascadia Code Light"/>
          <w:b/>
          <w:bCs/>
          <w:color w:val="00B050"/>
          <w:sz w:val="16"/>
          <w:szCs w:val="16"/>
        </w:rPr>
      </w:pPr>
      <w:r w:rsidRPr="009201C5">
        <w:rPr>
          <w:rFonts w:ascii="Cascadia Code Light" w:eastAsia="SimSun" w:hAnsi="Cascadia Code Light" w:cs="Cascadia Code Light"/>
          <w:b/>
          <w:bCs/>
          <w:color w:val="00B050"/>
          <w:sz w:val="16"/>
          <w:szCs w:val="16"/>
        </w:rPr>
        <w:t xml:space="preserve">     //|| \\        </w:t>
      </w:r>
    </w:p>
    <w:p w14:paraId="56A0AD90" w14:textId="7DEC06FA" w:rsidR="0009541E" w:rsidRPr="009201C5" w:rsidRDefault="0009541E" w:rsidP="0009541E">
      <w:pPr>
        <w:spacing w:after="0"/>
        <w:jc w:val="center"/>
        <w:rPr>
          <w:rFonts w:ascii="Cascadia Code Light" w:eastAsia="SimSun" w:hAnsi="Cascadia Code Light" w:cs="Cascadia Code Light"/>
          <w:b/>
          <w:bCs/>
          <w:color w:val="00B050"/>
          <w:sz w:val="16"/>
          <w:szCs w:val="16"/>
        </w:rPr>
      </w:pPr>
      <w:r w:rsidRPr="009201C5">
        <w:rPr>
          <w:rFonts w:ascii="Cascadia Code Light" w:eastAsia="SimSun" w:hAnsi="Cascadia Code Light" w:cs="Cascadia Code Light"/>
          <w:b/>
          <w:bCs/>
          <w:color w:val="00B050"/>
          <w:sz w:val="16"/>
          <w:szCs w:val="16"/>
        </w:rPr>
        <w:t xml:space="preserve">     // ||  \\         </w:t>
      </w:r>
    </w:p>
    <w:p w14:paraId="6D2F5E74" w14:textId="129ACB34" w:rsidR="0009541E" w:rsidRPr="009201C5" w:rsidRDefault="0009541E" w:rsidP="0009541E">
      <w:pPr>
        <w:spacing w:after="0"/>
        <w:jc w:val="center"/>
        <w:rPr>
          <w:rFonts w:ascii="Cascadia Code Light" w:eastAsia="SimSun" w:hAnsi="Cascadia Code Light" w:cs="Cascadia Code Light"/>
          <w:b/>
          <w:bCs/>
          <w:color w:val="00B050"/>
          <w:sz w:val="16"/>
          <w:szCs w:val="16"/>
        </w:rPr>
      </w:pPr>
      <w:r w:rsidRPr="009201C5">
        <w:rPr>
          <w:rFonts w:ascii="Cascadia Code Light" w:eastAsia="SimSun" w:hAnsi="Cascadia Code Light" w:cs="Cascadia Code Light"/>
          <w:b/>
          <w:bCs/>
          <w:color w:val="00B050"/>
          <w:sz w:val="16"/>
          <w:szCs w:val="16"/>
        </w:rPr>
        <w:t xml:space="preserve">     //  ||   \\      </w:t>
      </w:r>
    </w:p>
    <w:p w14:paraId="2AED6DAC" w14:textId="5772442F" w:rsidR="00871582" w:rsidRPr="009201C5" w:rsidRDefault="0009541E" w:rsidP="0009541E">
      <w:pPr>
        <w:spacing w:after="0"/>
        <w:jc w:val="center"/>
        <w:rPr>
          <w:rFonts w:ascii="Cascadia Code Light" w:hAnsi="Cascadia Code Light" w:cs="Cascadia Code Light"/>
          <w:b/>
          <w:bCs/>
          <w:color w:val="00B050"/>
          <w:sz w:val="40"/>
          <w:szCs w:val="40"/>
        </w:rPr>
      </w:pPr>
      <w:r w:rsidRPr="009201C5">
        <w:rPr>
          <w:rFonts w:ascii="Cascadia Code Light" w:eastAsia="SimSun" w:hAnsi="Cascadia Code Light" w:cs="Cascadia Code Light"/>
          <w:b/>
          <w:bCs/>
          <w:color w:val="00B050"/>
          <w:sz w:val="16"/>
          <w:szCs w:val="16"/>
        </w:rPr>
        <w:t xml:space="preserve">     //         \\     </w:t>
      </w:r>
    </w:p>
    <w:p w14:paraId="0BA8997D" w14:textId="55AEA50D" w:rsidR="00871582" w:rsidRPr="009201C5" w:rsidRDefault="0009541E" w:rsidP="00871582">
      <w:pPr>
        <w:jc w:val="center"/>
        <w:rPr>
          <w:b/>
          <w:bCs/>
          <w:sz w:val="40"/>
          <w:szCs w:val="40"/>
        </w:rPr>
      </w:pPr>
      <w:r w:rsidRPr="009201C5">
        <w:rPr>
          <w:b/>
          <w:bCs/>
          <w:sz w:val="40"/>
          <w:szCs w:val="40"/>
        </w:rPr>
        <w:br/>
      </w:r>
      <w:r w:rsidR="00871582" w:rsidRPr="009201C5">
        <w:rPr>
          <w:b/>
          <w:bCs/>
          <w:sz w:val="40"/>
          <w:szCs w:val="40"/>
        </w:rPr>
        <w:t>User Manual</w:t>
      </w:r>
    </w:p>
    <w:p w14:paraId="0EE42468" w14:textId="6F225215" w:rsidR="00D84F27" w:rsidRDefault="00D84F27" w:rsidP="00AF5FBA">
      <w:r w:rsidRPr="009201C5">
        <w:br w:type="page"/>
      </w:r>
    </w:p>
    <w:p w14:paraId="615562E0" w14:textId="77777777" w:rsidR="000353B9" w:rsidRDefault="000353B9" w:rsidP="00AF5FBA">
      <w:pPr>
        <w:sectPr w:rsidR="000353B9" w:rsidSect="009C14F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800" w:header="720" w:footer="720" w:gutter="0"/>
          <w:pgNumType w:start="1"/>
          <w:cols w:space="720"/>
          <w:docGrid w:linePitch="360"/>
        </w:sectPr>
      </w:pPr>
    </w:p>
    <w:p w14:paraId="0958E66B" w14:textId="77777777" w:rsidR="00871582" w:rsidRPr="00E37DBE" w:rsidRDefault="00871582" w:rsidP="00871582">
      <w:pPr>
        <w:rPr>
          <w:b/>
          <w:bCs/>
        </w:rPr>
      </w:pPr>
      <w:r w:rsidRPr="00E37DBE">
        <w:rPr>
          <w:b/>
          <w:bCs/>
        </w:rPr>
        <w:lastRenderedPageBreak/>
        <w:t>Overview</w:t>
      </w:r>
    </w:p>
    <w:p w14:paraId="328C5763" w14:textId="03A556F0" w:rsidR="00871582" w:rsidRDefault="009C14F3" w:rsidP="00871582">
      <w:r>
        <w:t xml:space="preserve">Welcome to </w:t>
      </w:r>
      <w:proofErr w:type="spellStart"/>
      <w:r w:rsidR="00871582">
        <w:rPr>
          <w:b/>
          <w:bCs/>
        </w:rPr>
        <w:t>SpaceVision</w:t>
      </w:r>
      <w:proofErr w:type="spellEnd"/>
      <w:r w:rsidR="00871582">
        <w:rPr>
          <w:b/>
          <w:bCs/>
        </w:rPr>
        <w:t xml:space="preserve"> 3000</w:t>
      </w:r>
      <w:r w:rsidR="00C10906">
        <w:rPr>
          <w:b/>
          <w:bCs/>
        </w:rPr>
        <w:t>,</w:t>
      </w:r>
      <w:r w:rsidR="00871582" w:rsidRPr="00E37DBE">
        <w:rPr>
          <w:b/>
          <w:bCs/>
        </w:rPr>
        <w:t xml:space="preserve"> </w:t>
      </w:r>
      <w:r w:rsidR="00871582" w:rsidRPr="00E37DBE">
        <w:t xml:space="preserve">a </w:t>
      </w:r>
      <w:r w:rsidR="00C10906">
        <w:t xml:space="preserve">one-of-a-kind </w:t>
      </w:r>
      <w:r w:rsidR="00871582" w:rsidRPr="00E37DBE">
        <w:t xml:space="preserve">compact device that shows real-time space imagery and information from NASA and </w:t>
      </w:r>
      <w:r w:rsidR="00DB5CDF">
        <w:t>other online sources</w:t>
      </w:r>
      <w:r w:rsidR="00871582" w:rsidRPr="00E37DBE">
        <w:t xml:space="preserve">. It cycles through astronomy pictures, rocket launches, </w:t>
      </w:r>
      <w:r w:rsidR="009201C5">
        <w:t xml:space="preserve">exoplanets, </w:t>
      </w:r>
      <w:r w:rsidR="00871582" w:rsidRPr="00E37DBE">
        <w:t>Earth views, and solar observations.</w:t>
      </w:r>
      <w:r w:rsidR="00871582">
        <w:t xml:space="preserve"> </w:t>
      </w:r>
    </w:p>
    <w:p w14:paraId="5E1C82FF" w14:textId="6E37C971" w:rsidR="00C10906" w:rsidRPr="00E37DBE" w:rsidRDefault="00C10906" w:rsidP="00871582">
      <w:r w:rsidRPr="00C10906">
        <w:rPr>
          <w:b/>
          <w:bCs/>
        </w:rPr>
        <w:t>POWER UP:</w:t>
      </w:r>
      <w:r>
        <w:t xml:space="preserve"> SV3K has a LiPo batter</w:t>
      </w:r>
      <w:r w:rsidR="00EE2A0D">
        <w:t>y</w:t>
      </w:r>
      <w:r>
        <w:t xml:space="preserve"> installed. A red LED inside the case indicates the battery has juice. Turn SV3K on with the small slider switch on the top left of the green circuit board. If the red LED is off, it is time to recharge. Plug a USB-C cable into the back port. Blue LED indicates charging. When it turns off it is fully charged and should last a couple days (if left on all the time). </w:t>
      </w:r>
    </w:p>
    <w:p w14:paraId="4D013380" w14:textId="68F9F0BB" w:rsidR="00871582" w:rsidRPr="00E37DBE" w:rsidRDefault="00000000" w:rsidP="00871582">
      <w:r>
        <w:pict w14:anchorId="754EBA89">
          <v:rect id="_x0000_i1025" style="width:0;height:1.5pt" o:hralign="center" o:hrstd="t" o:hr="t" fillcolor="#a0a0a0" stroked="f"/>
        </w:pict>
      </w:r>
    </w:p>
    <w:p w14:paraId="42219ABA" w14:textId="77777777" w:rsidR="00871582" w:rsidRDefault="00871582" w:rsidP="00871582">
      <w:pPr>
        <w:rPr>
          <w:b/>
          <w:bCs/>
        </w:rPr>
      </w:pPr>
      <w:r>
        <w:rPr>
          <w:b/>
          <w:bCs/>
        </w:rPr>
        <w:t>Connectivity</w:t>
      </w:r>
    </w:p>
    <w:p w14:paraId="1E5EBB60" w14:textId="11A40501" w:rsidR="00871582" w:rsidRDefault="00871582" w:rsidP="00871582">
      <w:proofErr w:type="spellStart"/>
      <w:r>
        <w:t>SpaceVision</w:t>
      </w:r>
      <w:proofErr w:type="spellEnd"/>
      <w:r>
        <w:t xml:space="preserve"> 3000 requires an internet connection. </w:t>
      </w:r>
      <w:r w:rsidRPr="001C2579">
        <w:t xml:space="preserve">When you boot up for the first time, you’ll see a brief instructions page. </w:t>
      </w:r>
      <w:r>
        <w:t xml:space="preserve">SV3K will create a Wifi access point named: SpaceVIsion3000 </w:t>
      </w:r>
    </w:p>
    <w:p w14:paraId="1E39BA9F" w14:textId="2C83D075" w:rsidR="00871582" w:rsidRDefault="00871582" w:rsidP="00871582">
      <w:r>
        <w:t>Find it in your list of wifi connections on your phone or computer. Log in to it with password: marvin42</w:t>
      </w:r>
    </w:p>
    <w:p w14:paraId="4E291E36" w14:textId="100C1223" w:rsidR="00871582" w:rsidRDefault="00871582" w:rsidP="00871582">
      <w:r>
        <w:t xml:space="preserve">Then it will direct you to a simple webpage where you can input your home internet SSID and password. After a successful connection it will start downloading images and data. </w:t>
      </w:r>
    </w:p>
    <w:p w14:paraId="5F06523B" w14:textId="4C64C6F1" w:rsidR="00871582" w:rsidRDefault="00871582" w:rsidP="00871582">
      <w:r>
        <w:t xml:space="preserve">SV3K will store </w:t>
      </w:r>
      <w:r w:rsidR="00944C13">
        <w:t xml:space="preserve">your </w:t>
      </w:r>
      <w:r>
        <w:t xml:space="preserve">login info for the next time. If you take it to work or anywhere else you will need to set the credentials via the access point again. </w:t>
      </w:r>
      <w:r w:rsidR="00944C13">
        <w:t xml:space="preserve">Total portability! </w:t>
      </w:r>
    </w:p>
    <w:p w14:paraId="1D98FD71" w14:textId="57E0EEAC" w:rsidR="00F63476" w:rsidRPr="00E37DBE" w:rsidRDefault="009C14F3" w:rsidP="00F63476">
      <w:r>
        <w:rPr>
          <w:noProof/>
        </w:rPr>
        <w:drawing>
          <wp:anchor distT="0" distB="0" distL="114300" distR="114300" simplePos="0" relativeHeight="251658240" behindDoc="0" locked="0" layoutInCell="1" allowOverlap="1" wp14:anchorId="12371CC8" wp14:editId="3978EA3D">
            <wp:simplePos x="0" y="0"/>
            <wp:positionH relativeFrom="margin">
              <wp:posOffset>2652470</wp:posOffset>
            </wp:positionH>
            <wp:positionV relativeFrom="paragraph">
              <wp:posOffset>206066</wp:posOffset>
            </wp:positionV>
            <wp:extent cx="1751959" cy="2165098"/>
            <wp:effectExtent l="0" t="0" r="1270" b="6985"/>
            <wp:wrapNone/>
            <wp:docPr id="102021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11950" name="Picture 102021195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51959" cy="2165098"/>
                    </a:xfrm>
                    <a:prstGeom prst="rect">
                      <a:avLst/>
                    </a:prstGeom>
                  </pic:spPr>
                </pic:pic>
              </a:graphicData>
            </a:graphic>
            <wp14:sizeRelH relativeFrom="margin">
              <wp14:pctWidth>0</wp14:pctWidth>
            </wp14:sizeRelH>
            <wp14:sizeRelV relativeFrom="margin">
              <wp14:pctHeight>0</wp14:pctHeight>
            </wp14:sizeRelV>
          </wp:anchor>
        </w:drawing>
      </w:r>
      <w:r w:rsidR="00F63476">
        <w:pict w14:anchorId="70C3AB8C">
          <v:rect id="_x0000_i1041" style="width:0;height:1.5pt" o:hralign="center" o:hrstd="t" o:hr="t" fillcolor="#a0a0a0" stroked="f"/>
        </w:pict>
      </w:r>
    </w:p>
    <w:p w14:paraId="05938DFC" w14:textId="28D67C21" w:rsidR="00F63476" w:rsidRPr="00FF44DE" w:rsidRDefault="00F63476" w:rsidP="0009541E">
      <w:pPr>
        <w:rPr>
          <w:b/>
          <w:bCs/>
        </w:rPr>
      </w:pPr>
      <w:r w:rsidRPr="00FF44DE">
        <w:rPr>
          <w:b/>
          <w:bCs/>
        </w:rPr>
        <w:t>Layout</w:t>
      </w:r>
    </w:p>
    <w:p w14:paraId="12BEEB52" w14:textId="15F465DB" w:rsidR="00F63476" w:rsidRDefault="009C14F3" w:rsidP="0009541E">
      <w:r>
        <w:rPr>
          <w:noProof/>
        </w:rPr>
        <mc:AlternateContent>
          <mc:Choice Requires="wpi">
            <w:drawing>
              <wp:anchor distT="0" distB="0" distL="114300" distR="114300" simplePos="0" relativeHeight="251668480" behindDoc="0" locked="0" layoutInCell="1" allowOverlap="1" wp14:anchorId="65480530" wp14:editId="457BCD1F">
                <wp:simplePos x="0" y="0"/>
                <wp:positionH relativeFrom="column">
                  <wp:posOffset>821690</wp:posOffset>
                </wp:positionH>
                <wp:positionV relativeFrom="paragraph">
                  <wp:posOffset>118110</wp:posOffset>
                </wp:positionV>
                <wp:extent cx="2130900" cy="70768"/>
                <wp:effectExtent l="38100" t="38100" r="41275" b="43815"/>
                <wp:wrapNone/>
                <wp:docPr id="495455710" name="Ink 20"/>
                <wp:cNvGraphicFramePr/>
                <a:graphic xmlns:a="http://schemas.openxmlformats.org/drawingml/2006/main">
                  <a:graphicData uri="http://schemas.microsoft.com/office/word/2010/wordprocessingInk">
                    <w14:contentPart bwMode="auto" r:id="rId17">
                      <w14:nvContentPartPr>
                        <w14:cNvContentPartPr/>
                      </w14:nvContentPartPr>
                      <w14:xfrm>
                        <a:off x="0" y="0"/>
                        <a:ext cx="2130900" cy="70768"/>
                      </w14:xfrm>
                    </w14:contentPart>
                  </a:graphicData>
                </a:graphic>
                <wp14:sizeRelH relativeFrom="margin">
                  <wp14:pctWidth>0</wp14:pctWidth>
                </wp14:sizeRelH>
                <wp14:sizeRelV relativeFrom="margin">
                  <wp14:pctHeight>0</wp14:pctHeight>
                </wp14:sizeRelV>
              </wp:anchor>
            </w:drawing>
          </mc:Choice>
          <mc:Fallback>
            <w:pict>
              <v:shapetype w14:anchorId="2B85978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64.2pt;margin-top:8.8pt;width:168.8pt;height:6.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">
                <v:imagedata r:id="rId18" o:title=""/>
              </v:shape>
            </w:pict>
          </mc:Fallback>
        </mc:AlternateContent>
      </w:r>
      <w:r w:rsidR="00F63476">
        <w:t>Power switch</w:t>
      </w:r>
    </w:p>
    <w:p w14:paraId="410B101C" w14:textId="5504BB9A" w:rsidR="00F63476" w:rsidRDefault="009C14F3" w:rsidP="0009541E">
      <w:r>
        <w:rPr>
          <w:noProof/>
        </w:rPr>
        <mc:AlternateContent>
          <mc:Choice Requires="wpi">
            <w:drawing>
              <wp:anchor distT="0" distB="0" distL="114300" distR="114300" simplePos="0" relativeHeight="251675648" behindDoc="0" locked="0" layoutInCell="1" allowOverlap="1" wp14:anchorId="42C8C8BA" wp14:editId="749693B7">
                <wp:simplePos x="0" y="0"/>
                <wp:positionH relativeFrom="column">
                  <wp:posOffset>1554097</wp:posOffset>
                </wp:positionH>
                <wp:positionV relativeFrom="paragraph">
                  <wp:posOffset>-74930</wp:posOffset>
                </wp:positionV>
                <wp:extent cx="2487044" cy="708041"/>
                <wp:effectExtent l="38100" t="38100" r="46990" b="34925"/>
                <wp:wrapNone/>
                <wp:docPr id="2055025202" name="Ink 27"/>
                <wp:cNvGraphicFramePr/>
                <a:graphic xmlns:a="http://schemas.openxmlformats.org/drawingml/2006/main">
                  <a:graphicData uri="http://schemas.microsoft.com/office/word/2010/wordprocessingInk">
                    <w14:contentPart bwMode="auto" r:id="rId19">
                      <w14:nvContentPartPr>
                        <w14:cNvContentPartPr/>
                      </w14:nvContentPartPr>
                      <w14:xfrm>
                        <a:off x="0" y="0"/>
                        <a:ext cx="2487044" cy="708041"/>
                      </w14:xfrm>
                    </w14:contentPart>
                  </a:graphicData>
                </a:graphic>
                <wp14:sizeRelH relativeFrom="margin">
                  <wp14:pctWidth>0</wp14:pctWidth>
                </wp14:sizeRelH>
                <wp14:sizeRelV relativeFrom="margin">
                  <wp14:pctHeight>0</wp14:pctHeight>
                </wp14:sizeRelV>
              </wp:anchor>
            </w:drawing>
          </mc:Choice>
          <mc:Fallback>
            <w:pict>
              <v:shape w14:anchorId="090E21DD" id="Ink 27" o:spid="_x0000_s1026" type="#_x0000_t75" style="position:absolute;margin-left:121.85pt;margin-top:-6.4pt;width:196.85pt;height:56.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">
                <v:imagedata r:id="rId20" o:title=""/>
              </v:shape>
            </w:pict>
          </mc:Fallback>
        </mc:AlternateContent>
      </w:r>
      <w:r>
        <w:rPr>
          <w:noProof/>
        </w:rPr>
        <mc:AlternateContent>
          <mc:Choice Requires="wps">
            <w:drawing>
              <wp:anchor distT="45720" distB="45720" distL="114300" distR="114300" simplePos="0" relativeHeight="251664384" behindDoc="0" locked="0" layoutInCell="1" allowOverlap="1" wp14:anchorId="3F1DE634" wp14:editId="142B38DF">
                <wp:simplePos x="0" y="0"/>
                <wp:positionH relativeFrom="column">
                  <wp:posOffset>4896325</wp:posOffset>
                </wp:positionH>
                <wp:positionV relativeFrom="paragraph">
                  <wp:posOffset>10485</wp:posOffset>
                </wp:positionV>
                <wp:extent cx="1106170" cy="1404620"/>
                <wp:effectExtent l="0" t="0" r="1778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6170" cy="1404620"/>
                        </a:xfrm>
                        <a:prstGeom prst="rect">
                          <a:avLst/>
                        </a:prstGeom>
                        <a:solidFill>
                          <a:srgbClr val="FFFFFF"/>
                        </a:solidFill>
                        <a:ln w="9525">
                          <a:solidFill>
                            <a:srgbClr val="000000"/>
                          </a:solidFill>
                          <a:miter lim="800000"/>
                          <a:headEnd/>
                          <a:tailEnd/>
                        </a:ln>
                      </wps:spPr>
                      <wps:txbx>
                        <w:txbxContent>
                          <w:p w14:paraId="0FC68B19" w14:textId="5978754D" w:rsidR="009C14F3" w:rsidRDefault="009C14F3">
                            <w:r>
                              <w:t>Button NEXT</w:t>
                            </w:r>
                          </w:p>
                          <w:p w14:paraId="09C31BD8" w14:textId="7B801B74" w:rsidR="009C14F3" w:rsidRDefault="009C14F3">
                            <w:r>
                              <w:t>Button PREV</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1DE634" id="_x0000_t202" coordsize="21600,21600" o:spt="202" path="m,l,21600r21600,l21600,xe">
                <v:stroke joinstyle="miter"/>
                <v:path gradientshapeok="t" o:connecttype="rect"/>
              </v:shapetype>
              <v:shape id="Text Box 2" o:spid="_x0000_s1026" type="#_x0000_t202" style="position:absolute;margin-left:385.55pt;margin-top:.85pt;width:87.1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">
                <v:textbox style="mso-fit-shape-to-text:t">
                  <w:txbxContent>
                    <w:p w14:paraId="0FC68B19" w14:textId="5978754D" w:rsidR="009C14F3" w:rsidRDefault="009C14F3">
                      <w:r>
                        <w:t>Button NEXT</w:t>
                      </w:r>
                    </w:p>
                    <w:p w14:paraId="09C31BD8" w14:textId="7B801B74" w:rsidR="009C14F3" w:rsidRDefault="009C14F3">
                      <w:r>
                        <w:t>Button PREV</w:t>
                      </w:r>
                    </w:p>
                  </w:txbxContent>
                </v:textbox>
                <w10:wrap type="square"/>
              </v:shape>
            </w:pict>
          </mc:Fallback>
        </mc:AlternateContent>
      </w:r>
      <w:r w:rsidR="00F63476">
        <w:t>Brightness control</w:t>
      </w:r>
    </w:p>
    <w:p w14:paraId="723422A8" w14:textId="67A0B19B" w:rsidR="00F63476" w:rsidRDefault="009C14F3" w:rsidP="0009541E">
      <w:r>
        <w:rPr>
          <w:noProof/>
        </w:rPr>
        <mc:AlternateContent>
          <mc:Choice Requires="wpi">
            <w:drawing>
              <wp:anchor distT="0" distB="0" distL="114300" distR="114300" simplePos="0" relativeHeight="251665408" behindDoc="0" locked="0" layoutInCell="1" allowOverlap="1" wp14:anchorId="1ACA6FFC" wp14:editId="54CA7BC8">
                <wp:simplePos x="0" y="0"/>
                <wp:positionH relativeFrom="column">
                  <wp:posOffset>4145929</wp:posOffset>
                </wp:positionH>
                <wp:positionV relativeFrom="paragraph">
                  <wp:posOffset>-130317</wp:posOffset>
                </wp:positionV>
                <wp:extent cx="840240" cy="276480"/>
                <wp:effectExtent l="38100" t="38100" r="36195" b="47625"/>
                <wp:wrapNone/>
                <wp:docPr id="1584793731" name="Ink 17"/>
                <wp:cNvGraphicFramePr/>
                <a:graphic xmlns:a="http://schemas.openxmlformats.org/drawingml/2006/main">
                  <a:graphicData uri="http://schemas.microsoft.com/office/word/2010/wordprocessingInk">
                    <w14:contentPart bwMode="auto" r:id="rId21">
                      <w14:nvContentPartPr>
                        <w14:cNvContentPartPr/>
                      </w14:nvContentPartPr>
                      <w14:xfrm>
                        <a:off x="0" y="0"/>
                        <a:ext cx="840240" cy="276480"/>
                      </w14:xfrm>
                    </w14:contentPart>
                  </a:graphicData>
                </a:graphic>
              </wp:anchor>
            </w:drawing>
          </mc:Choice>
          <mc:Fallback>
            <w:pict>
              <v:shape w14:anchorId="42B8DDA5" id="Ink 17" o:spid="_x0000_s1026" type="#_x0000_t75" style="position:absolute;margin-left:325.95pt;margin-top:-10.75pt;width:67.1pt;height:22.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">
                <v:imagedata r:id="rId22" o:title=""/>
              </v:shape>
            </w:pict>
          </mc:Fallback>
        </mc:AlternateContent>
      </w:r>
      <w:r w:rsidR="00F63476">
        <w:t>Volume control</w:t>
      </w:r>
      <w:r w:rsidR="00FF44DE">
        <w:t xml:space="preserve"> (not used)</w:t>
      </w:r>
    </w:p>
    <w:p w14:paraId="723D87B8" w14:textId="40A2C316" w:rsidR="00F63476" w:rsidRDefault="009C14F3" w:rsidP="0009541E">
      <w:r>
        <w:rPr>
          <w:noProof/>
        </w:rPr>
        <mc:AlternateContent>
          <mc:Choice Requires="wpi">
            <w:drawing>
              <wp:anchor distT="0" distB="0" distL="114300" distR="114300" simplePos="0" relativeHeight="251671552" behindDoc="0" locked="0" layoutInCell="1" allowOverlap="1" wp14:anchorId="36CC819E" wp14:editId="6F343359">
                <wp:simplePos x="0" y="0"/>
                <wp:positionH relativeFrom="margin">
                  <wp:posOffset>1590675</wp:posOffset>
                </wp:positionH>
                <wp:positionV relativeFrom="paragraph">
                  <wp:posOffset>-185420</wp:posOffset>
                </wp:positionV>
                <wp:extent cx="2291080" cy="431448"/>
                <wp:effectExtent l="38100" t="38100" r="33020" b="45085"/>
                <wp:wrapNone/>
                <wp:docPr id="761648552" name="Ink 23"/>
                <wp:cNvGraphicFramePr/>
                <a:graphic xmlns:a="http://schemas.openxmlformats.org/drawingml/2006/main">
                  <a:graphicData uri="http://schemas.microsoft.com/office/word/2010/wordprocessingInk">
                    <w14:contentPart bwMode="auto" r:id="rId23">
                      <w14:nvContentPartPr>
                        <w14:cNvContentPartPr/>
                      </w14:nvContentPartPr>
                      <w14:xfrm>
                        <a:off x="0" y="0"/>
                        <a:ext cx="2291080" cy="431448"/>
                      </w14:xfrm>
                    </w14:contentPart>
                  </a:graphicData>
                </a:graphic>
                <wp14:sizeRelH relativeFrom="margin">
                  <wp14:pctWidth>0</wp14:pctWidth>
                </wp14:sizeRelH>
                <wp14:sizeRelV relativeFrom="margin">
                  <wp14:pctHeight>0</wp14:pctHeight>
                </wp14:sizeRelV>
              </wp:anchor>
            </w:drawing>
          </mc:Choice>
          <mc:Fallback>
            <w:pict>
              <v:shape w14:anchorId="79493013" id="Ink 23" o:spid="_x0000_s1026" type="#_x0000_t75" style="position:absolute;margin-left:124.75pt;margin-top:-15.1pt;width:181.35pt;height:34.9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">
                <v:imagedata r:id="rId24" o:title=""/>
                <w10:wrap anchorx="margin"/>
              </v:shape>
            </w:pict>
          </mc:Fallback>
        </mc:AlternateContent>
      </w:r>
      <w:r>
        <w:rPr>
          <w:noProof/>
        </w:rPr>
        <mc:AlternateContent>
          <mc:Choice Requires="wpi">
            <w:drawing>
              <wp:anchor distT="0" distB="0" distL="114300" distR="114300" simplePos="0" relativeHeight="251669504" behindDoc="0" locked="0" layoutInCell="1" allowOverlap="1" wp14:anchorId="13AC7A64" wp14:editId="3F22F03E">
                <wp:simplePos x="0" y="0"/>
                <wp:positionH relativeFrom="column">
                  <wp:posOffset>1160089</wp:posOffset>
                </wp:positionH>
                <wp:positionV relativeFrom="paragraph">
                  <wp:posOffset>-469707</wp:posOffset>
                </wp:positionV>
                <wp:extent cx="2068920" cy="952920"/>
                <wp:effectExtent l="38100" t="38100" r="26670" b="38100"/>
                <wp:wrapNone/>
                <wp:docPr id="115990995" name="Ink 21"/>
                <wp:cNvGraphicFramePr/>
                <a:graphic xmlns:a="http://schemas.openxmlformats.org/drawingml/2006/main">
                  <a:graphicData uri="http://schemas.microsoft.com/office/word/2010/wordprocessingInk">
                    <w14:contentPart bwMode="auto" r:id="rId25">
                      <w14:nvContentPartPr>
                        <w14:cNvContentPartPr/>
                      </w14:nvContentPartPr>
                      <w14:xfrm>
                        <a:off x="0" y="0"/>
                        <a:ext cx="2068920" cy="952920"/>
                      </w14:xfrm>
                    </w14:contentPart>
                  </a:graphicData>
                </a:graphic>
              </wp:anchor>
            </w:drawing>
          </mc:Choice>
          <mc:Fallback>
            <w:pict>
              <v:shape w14:anchorId="0C1EFD6F" id="Ink 21" o:spid="_x0000_s1026" type="#_x0000_t75" style="position:absolute;margin-left:90.85pt;margin-top:-37.5pt;width:163.85pt;height:76.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">
                <v:imagedata r:id="rId26" o:title=""/>
              </v:shape>
            </w:pict>
          </mc:Fallback>
        </mc:AlternateContent>
      </w:r>
      <w:r>
        <w:rPr>
          <w:noProof/>
        </w:rPr>
        <mc:AlternateContent>
          <mc:Choice Requires="wpi">
            <w:drawing>
              <wp:anchor distT="0" distB="0" distL="114300" distR="114300" simplePos="0" relativeHeight="251666432" behindDoc="0" locked="0" layoutInCell="1" allowOverlap="1" wp14:anchorId="37A49E60" wp14:editId="48498C08">
                <wp:simplePos x="0" y="0"/>
                <wp:positionH relativeFrom="column">
                  <wp:posOffset>4069609</wp:posOffset>
                </wp:positionH>
                <wp:positionV relativeFrom="paragraph">
                  <wp:posOffset>-116547</wp:posOffset>
                </wp:positionV>
                <wp:extent cx="824040" cy="272160"/>
                <wp:effectExtent l="38100" t="38100" r="52705" b="52070"/>
                <wp:wrapNone/>
                <wp:docPr id="1459564777" name="Ink 18"/>
                <wp:cNvGraphicFramePr/>
                <a:graphic xmlns:a="http://schemas.openxmlformats.org/drawingml/2006/main">
                  <a:graphicData uri="http://schemas.microsoft.com/office/word/2010/wordprocessingInk">
                    <w14:contentPart bwMode="auto" r:id="rId27">
                      <w14:nvContentPartPr>
                        <w14:cNvContentPartPr/>
                      </w14:nvContentPartPr>
                      <w14:xfrm>
                        <a:off x="0" y="0"/>
                        <a:ext cx="824040" cy="272160"/>
                      </w14:xfrm>
                    </w14:contentPart>
                  </a:graphicData>
                </a:graphic>
              </wp:anchor>
            </w:drawing>
          </mc:Choice>
          <mc:Fallback>
            <w:pict>
              <v:shape w14:anchorId="00E6FD11" id="Ink 18" o:spid="_x0000_s1026" type="#_x0000_t75" style="position:absolute;margin-left:319.95pt;margin-top:-9.7pt;width:65.9pt;height:22.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&#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">
                <v:imagedata r:id="rId28" o:title=""/>
              </v:shape>
            </w:pict>
          </mc:Fallback>
        </mc:AlternateContent>
      </w:r>
      <w:r w:rsidR="00F63476">
        <w:t>Audio out jack</w:t>
      </w:r>
      <w:r w:rsidR="00FF44DE">
        <w:t xml:space="preserve"> (not used)</w:t>
      </w:r>
    </w:p>
    <w:p w14:paraId="4A223471" w14:textId="36F19A80" w:rsidR="009C14F3" w:rsidRDefault="009C14F3" w:rsidP="0009541E"/>
    <w:p w14:paraId="2C36EF25" w14:textId="3DD25C0D" w:rsidR="0009541E" w:rsidRPr="00E37DBE" w:rsidRDefault="00000000" w:rsidP="0009541E">
      <w:r>
        <w:pict w14:anchorId="5352D80B">
          <v:rect id="_x0000_i1040" style="width:0;height:1.5pt" o:hralign="center" o:hrstd="t" o:hr="t" fillcolor="#a0a0a0" stroked="f"/>
        </w:pict>
      </w:r>
    </w:p>
    <w:p w14:paraId="75D3A44B" w14:textId="5CB97F16" w:rsidR="0009541E" w:rsidRPr="0009541E" w:rsidRDefault="0009541E" w:rsidP="00871582">
      <w:pPr>
        <w:rPr>
          <w:b/>
          <w:bCs/>
        </w:rPr>
      </w:pPr>
      <w:r w:rsidRPr="0009541E">
        <w:rPr>
          <w:b/>
          <w:bCs/>
        </w:rPr>
        <w:t xml:space="preserve">What </w:t>
      </w:r>
      <w:r>
        <w:rPr>
          <w:b/>
          <w:bCs/>
        </w:rPr>
        <w:t xml:space="preserve">does </w:t>
      </w:r>
      <w:r w:rsidRPr="0009541E">
        <w:rPr>
          <w:b/>
          <w:bCs/>
        </w:rPr>
        <w:t>it do?</w:t>
      </w:r>
    </w:p>
    <w:p w14:paraId="5B3FB363" w14:textId="7A7E9362" w:rsidR="0009541E" w:rsidRPr="00C10906" w:rsidRDefault="0009541E" w:rsidP="00871582">
      <w:r w:rsidRPr="00C10906">
        <w:rPr>
          <w:b/>
          <w:bCs/>
        </w:rPr>
        <w:t>SV3K</w:t>
      </w:r>
      <w:r w:rsidRPr="00C10906">
        <w:t xml:space="preserve"> </w:t>
      </w:r>
      <w:r w:rsidR="00C10906" w:rsidRPr="00C10906">
        <w:t>has</w:t>
      </w:r>
      <w:r w:rsidRPr="00C10906">
        <w:t xml:space="preserve"> </w:t>
      </w:r>
      <w:r w:rsidR="00C10906" w:rsidRPr="00C10906">
        <w:t xml:space="preserve">5 different modes. Cycle to the next mode with the NEXT (upper) </w:t>
      </w:r>
      <w:proofErr w:type="gramStart"/>
      <w:r w:rsidR="00C10906" w:rsidRPr="00C10906">
        <w:t>button, and</w:t>
      </w:r>
      <w:proofErr w:type="gramEnd"/>
      <w:r w:rsidR="00C10906" w:rsidRPr="00C10906">
        <w:t xml:space="preserve"> display relevant data with the PREV (lower) button).</w:t>
      </w:r>
    </w:p>
    <w:p w14:paraId="27B93291" w14:textId="534D659A" w:rsidR="00871582" w:rsidRPr="00E37DBE" w:rsidRDefault="00871582" w:rsidP="00871582">
      <w:pPr>
        <w:rPr>
          <w:b/>
          <w:bCs/>
        </w:rPr>
      </w:pPr>
      <w:r w:rsidRPr="00E37DBE">
        <w:rPr>
          <w:b/>
          <w:bCs/>
        </w:rPr>
        <w:t>1</w:t>
      </w:r>
      <w:proofErr w:type="gramStart"/>
      <w:r w:rsidRPr="00E37DBE">
        <w:rPr>
          <w:b/>
          <w:bCs/>
        </w:rPr>
        <w:t>.  Astronomy</w:t>
      </w:r>
      <w:proofErr w:type="gramEnd"/>
      <w:r w:rsidRPr="00E37DBE">
        <w:rPr>
          <w:b/>
          <w:bCs/>
        </w:rPr>
        <w:t xml:space="preserve"> Picture of the Day (APOD)</w:t>
      </w:r>
    </w:p>
    <w:p w14:paraId="06D59F20" w14:textId="77777777" w:rsidR="00871582" w:rsidRPr="00E37DBE" w:rsidRDefault="00871582" w:rsidP="00871582">
      <w:pPr>
        <w:numPr>
          <w:ilvl w:val="0"/>
          <w:numId w:val="1"/>
        </w:numPr>
        <w:spacing w:line="278" w:lineRule="auto"/>
      </w:pPr>
      <w:r w:rsidRPr="00E37DBE">
        <w:rPr>
          <w:b/>
          <w:bCs/>
        </w:rPr>
        <w:t>What it shows:</w:t>
      </w:r>
      <w:r w:rsidRPr="00E37DBE">
        <w:t xml:space="preserve"> NASA's featured space image for today</w:t>
      </w:r>
    </w:p>
    <w:p w14:paraId="4C4635D0" w14:textId="11882C7A" w:rsidR="00871582" w:rsidRPr="00E37DBE" w:rsidRDefault="00871582" w:rsidP="00871582">
      <w:pPr>
        <w:numPr>
          <w:ilvl w:val="0"/>
          <w:numId w:val="1"/>
        </w:numPr>
        <w:spacing w:line="278" w:lineRule="auto"/>
      </w:pPr>
      <w:r w:rsidRPr="00E37DBE">
        <w:rPr>
          <w:b/>
          <w:bCs/>
        </w:rPr>
        <w:t>Updates:</w:t>
      </w:r>
      <w:r w:rsidRPr="00E37DBE">
        <w:t xml:space="preserve"> Daily (automatically </w:t>
      </w:r>
      <w:r w:rsidR="00944C13">
        <w:t>checks for a refresh</w:t>
      </w:r>
      <w:r w:rsidRPr="00E37DBE">
        <w:t xml:space="preserve"> every 2 hours)</w:t>
      </w:r>
    </w:p>
    <w:p w14:paraId="3C8B4654" w14:textId="77777777" w:rsidR="00871582" w:rsidRPr="00E37DBE" w:rsidRDefault="00871582" w:rsidP="00871582">
      <w:pPr>
        <w:numPr>
          <w:ilvl w:val="0"/>
          <w:numId w:val="1"/>
        </w:numPr>
        <w:spacing w:line="278" w:lineRule="auto"/>
      </w:pPr>
      <w:r w:rsidRPr="00E37DBE">
        <w:rPr>
          <w:b/>
          <w:bCs/>
        </w:rPr>
        <w:lastRenderedPageBreak/>
        <w:t>Note:</w:t>
      </w:r>
      <w:r w:rsidRPr="00E37DBE">
        <w:t xml:space="preserve"> If APOD is a video, you'll see a thumbnail instead</w:t>
      </w:r>
    </w:p>
    <w:p w14:paraId="4615CF38" w14:textId="77777777" w:rsidR="00871582" w:rsidRPr="00E37DBE" w:rsidRDefault="00871582" w:rsidP="00871582">
      <w:pPr>
        <w:rPr>
          <w:b/>
          <w:bCs/>
        </w:rPr>
      </w:pPr>
      <w:r w:rsidRPr="00E37DBE">
        <w:rPr>
          <w:b/>
          <w:bCs/>
        </w:rPr>
        <w:t>2.  Upcoming Launches</w:t>
      </w:r>
    </w:p>
    <w:p w14:paraId="4DBB74DB" w14:textId="11559BE2" w:rsidR="00871582" w:rsidRPr="00E37DBE" w:rsidRDefault="00871582" w:rsidP="00871582">
      <w:pPr>
        <w:numPr>
          <w:ilvl w:val="0"/>
          <w:numId w:val="2"/>
        </w:numPr>
        <w:spacing w:line="278" w:lineRule="auto"/>
      </w:pPr>
      <w:r w:rsidRPr="00E37DBE">
        <w:rPr>
          <w:b/>
          <w:bCs/>
        </w:rPr>
        <w:t>What it shows:</w:t>
      </w:r>
      <w:r w:rsidRPr="00E37DBE">
        <w:t xml:space="preserve"> </w:t>
      </w:r>
      <w:r w:rsidR="00944C13">
        <w:t>Next</w:t>
      </w:r>
      <w:r w:rsidRPr="00E37DBE">
        <w:t xml:space="preserve"> 3 rocket launches worldwide</w:t>
      </w:r>
    </w:p>
    <w:p w14:paraId="2B7EC369" w14:textId="77777777" w:rsidR="00871582" w:rsidRPr="00E37DBE" w:rsidRDefault="00871582" w:rsidP="00871582">
      <w:pPr>
        <w:numPr>
          <w:ilvl w:val="0"/>
          <w:numId w:val="2"/>
        </w:numPr>
        <w:spacing w:line="278" w:lineRule="auto"/>
      </w:pPr>
      <w:r w:rsidRPr="00E37DBE">
        <w:rPr>
          <w:b/>
          <w:bCs/>
        </w:rPr>
        <w:t>Information displayed:</w:t>
      </w:r>
      <w:r w:rsidRPr="00E37DBE">
        <w:t xml:space="preserve"> </w:t>
      </w:r>
    </w:p>
    <w:p w14:paraId="391B626B" w14:textId="77777777" w:rsidR="00871582" w:rsidRPr="00E37DBE" w:rsidRDefault="00871582" w:rsidP="00871582">
      <w:pPr>
        <w:numPr>
          <w:ilvl w:val="1"/>
          <w:numId w:val="2"/>
        </w:numPr>
        <w:spacing w:line="278" w:lineRule="auto"/>
      </w:pPr>
      <w:r w:rsidRPr="00E37DBE">
        <w:t>Launch number and status ([Go], [TBD], etc.)</w:t>
      </w:r>
    </w:p>
    <w:p w14:paraId="6A9B8374" w14:textId="77777777" w:rsidR="00871582" w:rsidRPr="00E37DBE" w:rsidRDefault="00871582" w:rsidP="00871582">
      <w:pPr>
        <w:numPr>
          <w:ilvl w:val="1"/>
          <w:numId w:val="2"/>
        </w:numPr>
        <w:spacing w:line="278" w:lineRule="auto"/>
      </w:pPr>
      <w:r w:rsidRPr="00E37DBE">
        <w:t>Mission name (up to 2 lines)</w:t>
      </w:r>
    </w:p>
    <w:p w14:paraId="6B0ED826" w14:textId="77777777" w:rsidR="00871582" w:rsidRPr="00E37DBE" w:rsidRDefault="00871582" w:rsidP="00871582">
      <w:pPr>
        <w:numPr>
          <w:ilvl w:val="1"/>
          <w:numId w:val="2"/>
        </w:numPr>
        <w:spacing w:line="278" w:lineRule="auto"/>
      </w:pPr>
      <w:r w:rsidRPr="00E37DBE">
        <w:t>Launch date and time</w:t>
      </w:r>
    </w:p>
    <w:p w14:paraId="33870FEF" w14:textId="77777777" w:rsidR="00871582" w:rsidRPr="00E37DBE" w:rsidRDefault="00871582" w:rsidP="00871582">
      <w:pPr>
        <w:numPr>
          <w:ilvl w:val="0"/>
          <w:numId w:val="2"/>
        </w:numPr>
        <w:spacing w:line="278" w:lineRule="auto"/>
      </w:pPr>
      <w:r w:rsidRPr="00E37DBE">
        <w:rPr>
          <w:b/>
          <w:bCs/>
        </w:rPr>
        <w:t>Status colors:</w:t>
      </w:r>
      <w:r w:rsidRPr="00E37DBE">
        <w:t xml:space="preserve"> </w:t>
      </w:r>
    </w:p>
    <w:p w14:paraId="5F7B0D7A" w14:textId="77777777" w:rsidR="00871582" w:rsidRPr="00E37DBE" w:rsidRDefault="00871582" w:rsidP="00871582">
      <w:pPr>
        <w:numPr>
          <w:ilvl w:val="1"/>
          <w:numId w:val="2"/>
        </w:numPr>
        <w:spacing w:line="278" w:lineRule="auto"/>
      </w:pPr>
      <w:r w:rsidRPr="00E37DBE">
        <w:t>Green = Go for launch</w:t>
      </w:r>
    </w:p>
    <w:p w14:paraId="0EC0F05E" w14:textId="77777777" w:rsidR="00871582" w:rsidRPr="00E37DBE" w:rsidRDefault="00871582" w:rsidP="00871582">
      <w:pPr>
        <w:numPr>
          <w:ilvl w:val="1"/>
          <w:numId w:val="2"/>
        </w:numPr>
        <w:spacing w:line="278" w:lineRule="auto"/>
      </w:pPr>
      <w:r w:rsidRPr="00E37DBE">
        <w:t>Yellow = To Be Determined</w:t>
      </w:r>
    </w:p>
    <w:p w14:paraId="1AD200F8" w14:textId="77777777" w:rsidR="00871582" w:rsidRPr="00E37DBE" w:rsidRDefault="00871582" w:rsidP="00871582">
      <w:pPr>
        <w:numPr>
          <w:ilvl w:val="0"/>
          <w:numId w:val="2"/>
        </w:numPr>
        <w:spacing w:line="278" w:lineRule="auto"/>
      </w:pPr>
      <w:r w:rsidRPr="00E37DBE">
        <w:rPr>
          <w:b/>
          <w:bCs/>
        </w:rPr>
        <w:t>Updates:</w:t>
      </w:r>
      <w:r w:rsidRPr="00E37DBE">
        <w:t xml:space="preserve"> Every 2 hours, or press </w:t>
      </w:r>
      <w:r>
        <w:t>PREV</w:t>
      </w:r>
      <w:r w:rsidRPr="00E37DBE">
        <w:t xml:space="preserve"> to refresh</w:t>
      </w:r>
    </w:p>
    <w:p w14:paraId="7C0E5262" w14:textId="39EB2E0D" w:rsidR="009201C5" w:rsidRDefault="00392B2C" w:rsidP="00871582">
      <w:pPr>
        <w:rPr>
          <w:b/>
          <w:bCs/>
        </w:rPr>
      </w:pPr>
      <w:r>
        <w:rPr>
          <w:b/>
          <w:bCs/>
        </w:rPr>
        <w:t>3. Recent Exoplanets</w:t>
      </w:r>
    </w:p>
    <w:p w14:paraId="4B4144B5" w14:textId="146599F9" w:rsidR="00392B2C" w:rsidRPr="00E37DBE" w:rsidRDefault="00392B2C" w:rsidP="00392B2C">
      <w:pPr>
        <w:numPr>
          <w:ilvl w:val="0"/>
          <w:numId w:val="2"/>
        </w:numPr>
        <w:spacing w:line="278" w:lineRule="auto"/>
      </w:pPr>
      <w:r w:rsidRPr="00E37DBE">
        <w:rPr>
          <w:b/>
          <w:bCs/>
        </w:rPr>
        <w:t>What it shows:</w:t>
      </w:r>
      <w:r w:rsidRPr="00E37DBE">
        <w:t xml:space="preserve"> </w:t>
      </w:r>
      <w:r>
        <w:t>3 most recent</w:t>
      </w:r>
      <w:r w:rsidRPr="00E37DBE">
        <w:t xml:space="preserve"> </w:t>
      </w:r>
      <w:r>
        <w:t>exoplanets discovered (based on publication date of discovery)</w:t>
      </w:r>
    </w:p>
    <w:p w14:paraId="21F5A6C7" w14:textId="77777777" w:rsidR="00392B2C" w:rsidRPr="00E37DBE" w:rsidRDefault="00392B2C" w:rsidP="00392B2C">
      <w:pPr>
        <w:numPr>
          <w:ilvl w:val="0"/>
          <w:numId w:val="2"/>
        </w:numPr>
        <w:spacing w:line="278" w:lineRule="auto"/>
      </w:pPr>
      <w:r w:rsidRPr="00E37DBE">
        <w:rPr>
          <w:b/>
          <w:bCs/>
        </w:rPr>
        <w:t>Information displayed:</w:t>
      </w:r>
      <w:r w:rsidRPr="00E37DBE">
        <w:t xml:space="preserve"> </w:t>
      </w:r>
    </w:p>
    <w:p w14:paraId="680BDDA8" w14:textId="0F6A0997" w:rsidR="00392B2C" w:rsidRPr="00E37DBE" w:rsidRDefault="00713E43" w:rsidP="00392B2C">
      <w:pPr>
        <w:numPr>
          <w:ilvl w:val="1"/>
          <w:numId w:val="2"/>
        </w:numPr>
        <w:spacing w:line="278" w:lineRule="auto"/>
      </w:pPr>
      <w:r>
        <w:t>Exop</w:t>
      </w:r>
      <w:r w:rsidR="00392B2C">
        <w:t>lanet name</w:t>
      </w:r>
    </w:p>
    <w:p w14:paraId="2A436D2B" w14:textId="325A43C3" w:rsidR="00392B2C" w:rsidRPr="00E37DBE" w:rsidRDefault="00392B2C" w:rsidP="00392B2C">
      <w:pPr>
        <w:numPr>
          <w:ilvl w:val="1"/>
          <w:numId w:val="2"/>
        </w:numPr>
        <w:spacing w:line="278" w:lineRule="auto"/>
      </w:pPr>
      <w:r>
        <w:t xml:space="preserve">Discovery year | Method used </w:t>
      </w:r>
    </w:p>
    <w:p w14:paraId="77BFDD1D" w14:textId="52D0DB12" w:rsidR="00392B2C" w:rsidRPr="00E37DBE" w:rsidRDefault="00392B2C" w:rsidP="00392B2C">
      <w:pPr>
        <w:numPr>
          <w:ilvl w:val="1"/>
          <w:numId w:val="2"/>
        </w:numPr>
        <w:spacing w:line="278" w:lineRule="auto"/>
      </w:pPr>
      <w:r>
        <w:t>Star name, distance from Earth in light years (&lt;100: green, 100-500: cyan, 500+: orange</w:t>
      </w:r>
      <w:r w:rsidR="00713E43">
        <w:t>)</w:t>
      </w:r>
      <w:r>
        <w:t xml:space="preserve"> </w:t>
      </w:r>
    </w:p>
    <w:p w14:paraId="427CDD44" w14:textId="100CA1EF" w:rsidR="00392B2C" w:rsidRDefault="00392B2C" w:rsidP="00392B2C">
      <w:pPr>
        <w:rPr>
          <w:b/>
          <w:bCs/>
        </w:rPr>
      </w:pPr>
      <w:r w:rsidRPr="00E37DBE">
        <w:rPr>
          <w:b/>
          <w:bCs/>
        </w:rPr>
        <w:t>Updates:</w:t>
      </w:r>
      <w:r w:rsidRPr="00E37DBE">
        <w:t xml:space="preserve"> </w:t>
      </w:r>
      <w:r w:rsidR="00713E43">
        <w:t>On startup, or p</w:t>
      </w:r>
      <w:r w:rsidRPr="00E37DBE">
        <w:t xml:space="preserve">ress </w:t>
      </w:r>
      <w:r>
        <w:t>PREV</w:t>
      </w:r>
      <w:r w:rsidRPr="00E37DBE">
        <w:t xml:space="preserve"> to refresh</w:t>
      </w:r>
    </w:p>
    <w:p w14:paraId="057BF420" w14:textId="5D3A2838" w:rsidR="00871582" w:rsidRPr="00E37DBE" w:rsidRDefault="009201C5" w:rsidP="00871582">
      <w:pPr>
        <w:rPr>
          <w:b/>
          <w:bCs/>
        </w:rPr>
      </w:pPr>
      <w:r>
        <w:rPr>
          <w:b/>
          <w:bCs/>
        </w:rPr>
        <w:t>4</w:t>
      </w:r>
      <w:r w:rsidR="00871582" w:rsidRPr="00E37DBE">
        <w:rPr>
          <w:b/>
          <w:bCs/>
        </w:rPr>
        <w:t>. Static Earth View</w:t>
      </w:r>
    </w:p>
    <w:p w14:paraId="7F5134C8" w14:textId="77777777" w:rsidR="00871582" w:rsidRPr="00E37DBE" w:rsidRDefault="00871582" w:rsidP="00871582">
      <w:pPr>
        <w:numPr>
          <w:ilvl w:val="0"/>
          <w:numId w:val="3"/>
        </w:numPr>
        <w:spacing w:line="278" w:lineRule="auto"/>
      </w:pPr>
      <w:r w:rsidRPr="00E37DBE">
        <w:rPr>
          <w:b/>
          <w:bCs/>
        </w:rPr>
        <w:t>What it shows:</w:t>
      </w:r>
      <w:r w:rsidRPr="00E37DBE">
        <w:t xml:space="preserve"> Single view of Earth from DSCOVR satellite</w:t>
      </w:r>
    </w:p>
    <w:p w14:paraId="6962CF98" w14:textId="77777777" w:rsidR="00871582" w:rsidRPr="00E37DBE" w:rsidRDefault="00871582" w:rsidP="00871582">
      <w:pPr>
        <w:numPr>
          <w:ilvl w:val="0"/>
          <w:numId w:val="3"/>
        </w:numPr>
        <w:spacing w:line="278" w:lineRule="auto"/>
      </w:pPr>
      <w:r w:rsidRPr="00E37DBE">
        <w:rPr>
          <w:b/>
          <w:bCs/>
        </w:rPr>
        <w:t>Location:</w:t>
      </w:r>
      <w:r w:rsidRPr="00E37DBE">
        <w:t xml:space="preserve"> L1 Lagrange point (</w:t>
      </w:r>
      <w:r>
        <w:t>shows actual current distance of satellite</w:t>
      </w:r>
      <w:r w:rsidRPr="00E37DBE">
        <w:t>)</w:t>
      </w:r>
    </w:p>
    <w:p w14:paraId="0EC2ECA3" w14:textId="77777777" w:rsidR="00871582" w:rsidRPr="00E37DBE" w:rsidRDefault="00871582" w:rsidP="00871582">
      <w:pPr>
        <w:numPr>
          <w:ilvl w:val="0"/>
          <w:numId w:val="3"/>
        </w:numPr>
        <w:spacing w:line="278" w:lineRule="auto"/>
      </w:pPr>
      <w:r w:rsidRPr="00E37DBE">
        <w:rPr>
          <w:b/>
          <w:bCs/>
        </w:rPr>
        <w:t xml:space="preserve">Metadata (press </w:t>
      </w:r>
      <w:r>
        <w:rPr>
          <w:b/>
          <w:bCs/>
        </w:rPr>
        <w:t>PREV</w:t>
      </w:r>
      <w:r w:rsidRPr="00E37DBE">
        <w:rPr>
          <w:b/>
          <w:bCs/>
        </w:rPr>
        <w:t>):</w:t>
      </w:r>
      <w:r w:rsidRPr="00E37DBE">
        <w:t xml:space="preserve"> </w:t>
      </w:r>
    </w:p>
    <w:p w14:paraId="66FCEAB3" w14:textId="77777777" w:rsidR="00871582" w:rsidRDefault="00871582" w:rsidP="00871582">
      <w:pPr>
        <w:numPr>
          <w:ilvl w:val="1"/>
          <w:numId w:val="3"/>
        </w:numPr>
        <w:spacing w:line="278" w:lineRule="auto"/>
      </w:pPr>
      <w:r>
        <w:t>Current entry in the Guide</w:t>
      </w:r>
    </w:p>
    <w:p w14:paraId="0FC4CBCB" w14:textId="77777777" w:rsidR="00871582" w:rsidRPr="00E37DBE" w:rsidRDefault="00871582" w:rsidP="00871582">
      <w:pPr>
        <w:numPr>
          <w:ilvl w:val="1"/>
          <w:numId w:val="3"/>
        </w:numPr>
        <w:spacing w:line="278" w:lineRule="auto"/>
      </w:pPr>
      <w:r w:rsidRPr="00E37DBE">
        <w:t>Date/time of image</w:t>
      </w:r>
    </w:p>
    <w:p w14:paraId="0BCADA67" w14:textId="77777777" w:rsidR="00871582" w:rsidRPr="00E37DBE" w:rsidRDefault="00871582" w:rsidP="00871582">
      <w:pPr>
        <w:numPr>
          <w:ilvl w:val="1"/>
          <w:numId w:val="3"/>
        </w:numPr>
        <w:spacing w:line="278" w:lineRule="auto"/>
      </w:pPr>
      <w:r w:rsidRPr="00E37DBE">
        <w:t>Distance from Earth</w:t>
      </w:r>
    </w:p>
    <w:p w14:paraId="002968FB" w14:textId="77777777" w:rsidR="00871582" w:rsidRPr="00451B28" w:rsidRDefault="00871582" w:rsidP="00871582">
      <w:pPr>
        <w:numPr>
          <w:ilvl w:val="1"/>
          <w:numId w:val="3"/>
        </w:numPr>
        <w:spacing w:line="278" w:lineRule="auto"/>
        <w:rPr>
          <w:lang w:val="es-ES"/>
        </w:rPr>
      </w:pPr>
      <w:r w:rsidRPr="00451B28">
        <w:rPr>
          <w:lang w:val="es-ES"/>
        </w:rPr>
        <w:t xml:space="preserve">Credit: "via NASA EPIC/DSCOVR" </w:t>
      </w:r>
    </w:p>
    <w:p w14:paraId="4FAD0434" w14:textId="77777777" w:rsidR="00871582" w:rsidRPr="00E37DBE" w:rsidRDefault="00871582" w:rsidP="00871582">
      <w:pPr>
        <w:numPr>
          <w:ilvl w:val="1"/>
          <w:numId w:val="3"/>
        </w:numPr>
        <w:spacing w:line="278" w:lineRule="auto"/>
      </w:pPr>
      <w:r w:rsidRPr="00E37DBE">
        <w:lastRenderedPageBreak/>
        <w:t>Blank view (just the image)</w:t>
      </w:r>
    </w:p>
    <w:p w14:paraId="3B872060" w14:textId="41CE3740" w:rsidR="00871582" w:rsidRPr="00E37DBE" w:rsidRDefault="009201C5" w:rsidP="00871582">
      <w:pPr>
        <w:rPr>
          <w:b/>
          <w:bCs/>
        </w:rPr>
      </w:pPr>
      <w:r>
        <w:rPr>
          <w:b/>
          <w:bCs/>
        </w:rPr>
        <w:t>5</w:t>
      </w:r>
      <w:proofErr w:type="gramStart"/>
      <w:r w:rsidR="00871582" w:rsidRPr="00E37DBE">
        <w:rPr>
          <w:b/>
          <w:bCs/>
        </w:rPr>
        <w:t>.  Earth</w:t>
      </w:r>
      <w:proofErr w:type="gramEnd"/>
      <w:r w:rsidR="00871582" w:rsidRPr="00E37DBE">
        <w:rPr>
          <w:b/>
          <w:bCs/>
        </w:rPr>
        <w:t xml:space="preserve"> </w:t>
      </w:r>
      <w:proofErr w:type="gramStart"/>
      <w:r w:rsidR="00FB79BE">
        <w:rPr>
          <w:b/>
          <w:bCs/>
        </w:rPr>
        <w:t>Multi-view</w:t>
      </w:r>
      <w:proofErr w:type="gramEnd"/>
    </w:p>
    <w:p w14:paraId="49F1D0CD" w14:textId="77777777" w:rsidR="00871582" w:rsidRPr="00E37DBE" w:rsidRDefault="00871582" w:rsidP="00871582">
      <w:pPr>
        <w:numPr>
          <w:ilvl w:val="0"/>
          <w:numId w:val="4"/>
        </w:numPr>
        <w:spacing w:line="278" w:lineRule="auto"/>
      </w:pPr>
      <w:r w:rsidRPr="00E37DBE">
        <w:rPr>
          <w:b/>
          <w:bCs/>
        </w:rPr>
        <w:t>What it shows:</w:t>
      </w:r>
      <w:r w:rsidRPr="00E37DBE">
        <w:t xml:space="preserve"> Rotating views of Earth (8-13 frames)</w:t>
      </w:r>
    </w:p>
    <w:p w14:paraId="367B2EF1" w14:textId="77777777" w:rsidR="00871582" w:rsidRPr="00E37DBE" w:rsidRDefault="00871582" w:rsidP="00871582">
      <w:pPr>
        <w:numPr>
          <w:ilvl w:val="0"/>
          <w:numId w:val="4"/>
        </w:numPr>
        <w:spacing w:line="278" w:lineRule="auto"/>
      </w:pPr>
      <w:r w:rsidRPr="00E37DBE">
        <w:rPr>
          <w:b/>
          <w:bCs/>
        </w:rPr>
        <w:t>Display:</w:t>
      </w:r>
      <w:r w:rsidRPr="00E37DBE">
        <w:t xml:space="preserve"> "EPIC/DSCOVR View X/Y" at bottom</w:t>
      </w:r>
    </w:p>
    <w:p w14:paraId="2EC4B2F0" w14:textId="14D01ACB" w:rsidR="00871582" w:rsidRPr="00E37DBE" w:rsidRDefault="00871582" w:rsidP="00871582">
      <w:pPr>
        <w:numPr>
          <w:ilvl w:val="0"/>
          <w:numId w:val="4"/>
        </w:numPr>
        <w:spacing w:line="278" w:lineRule="auto"/>
      </w:pPr>
      <w:r w:rsidRPr="00E37DBE">
        <w:rPr>
          <w:b/>
          <w:bCs/>
        </w:rPr>
        <w:t>Manual control:</w:t>
      </w:r>
      <w:r w:rsidRPr="00E37DBE">
        <w:t xml:space="preserve"> Press </w:t>
      </w:r>
      <w:r>
        <w:t>PREV</w:t>
      </w:r>
      <w:r w:rsidRPr="00E37DBE">
        <w:t xml:space="preserve"> to advance frames</w:t>
      </w:r>
      <w:r w:rsidR="00944C13">
        <w:t xml:space="preserve">. </w:t>
      </w:r>
      <w:r w:rsidR="00C84FBA">
        <w:t>Press NEXT to skip to Sun Views</w:t>
      </w:r>
    </w:p>
    <w:p w14:paraId="4B115D6E" w14:textId="3B224D47" w:rsidR="00871582" w:rsidRPr="00E37DBE" w:rsidRDefault="009201C5" w:rsidP="00871582">
      <w:pPr>
        <w:rPr>
          <w:b/>
          <w:bCs/>
        </w:rPr>
      </w:pPr>
      <w:r>
        <w:rPr>
          <w:b/>
          <w:bCs/>
        </w:rPr>
        <w:t>6</w:t>
      </w:r>
      <w:proofErr w:type="gramStart"/>
      <w:r w:rsidR="00871582" w:rsidRPr="00E37DBE">
        <w:rPr>
          <w:b/>
          <w:bCs/>
        </w:rPr>
        <w:t>.  Sun</w:t>
      </w:r>
      <w:proofErr w:type="gramEnd"/>
      <w:r w:rsidR="00871582" w:rsidRPr="00E37DBE">
        <w:rPr>
          <w:b/>
          <w:bCs/>
        </w:rPr>
        <w:t xml:space="preserve"> Views (5 wavelengths)</w:t>
      </w:r>
    </w:p>
    <w:p w14:paraId="743A204C" w14:textId="77777777" w:rsidR="00871582" w:rsidRPr="00E37DBE" w:rsidRDefault="00871582" w:rsidP="00871582">
      <w:pPr>
        <w:numPr>
          <w:ilvl w:val="0"/>
          <w:numId w:val="5"/>
        </w:numPr>
        <w:spacing w:line="278" w:lineRule="auto"/>
      </w:pPr>
      <w:r w:rsidRPr="00E37DBE">
        <w:rPr>
          <w:b/>
          <w:bCs/>
        </w:rPr>
        <w:t>What it shows:</w:t>
      </w:r>
      <w:r w:rsidRPr="00E37DBE">
        <w:t xml:space="preserve"> Different views of the Sun from Solar Dynamics Observatory</w:t>
      </w:r>
    </w:p>
    <w:p w14:paraId="74F5ED8E" w14:textId="77777777" w:rsidR="00871582" w:rsidRPr="00E37DBE" w:rsidRDefault="00871582" w:rsidP="00871582">
      <w:pPr>
        <w:numPr>
          <w:ilvl w:val="0"/>
          <w:numId w:val="5"/>
        </w:numPr>
        <w:spacing w:line="278" w:lineRule="auto"/>
      </w:pPr>
      <w:r w:rsidRPr="00E37DBE">
        <w:rPr>
          <w:b/>
          <w:bCs/>
        </w:rPr>
        <w:t>Wavelengths:</w:t>
      </w:r>
      <w:r w:rsidRPr="00E37DBE">
        <w:t xml:space="preserve"> </w:t>
      </w:r>
    </w:p>
    <w:p w14:paraId="19A75ACC" w14:textId="77777777" w:rsidR="00871582" w:rsidRPr="00E37DBE" w:rsidRDefault="00871582" w:rsidP="00871582">
      <w:pPr>
        <w:numPr>
          <w:ilvl w:val="1"/>
          <w:numId w:val="5"/>
        </w:numPr>
        <w:spacing w:line="278" w:lineRule="auto"/>
      </w:pPr>
      <w:r w:rsidRPr="00E37DBE">
        <w:t>AIA 171Å Corona (coronal loops)</w:t>
      </w:r>
    </w:p>
    <w:p w14:paraId="4453017A" w14:textId="77777777" w:rsidR="00871582" w:rsidRPr="00E37DBE" w:rsidRDefault="00871582" w:rsidP="00871582">
      <w:pPr>
        <w:numPr>
          <w:ilvl w:val="1"/>
          <w:numId w:val="5"/>
        </w:numPr>
        <w:spacing w:line="278" w:lineRule="auto"/>
      </w:pPr>
      <w:r w:rsidRPr="00E37DBE">
        <w:t>HMI Continuum (visible light surface)</w:t>
      </w:r>
    </w:p>
    <w:p w14:paraId="3F6C7618" w14:textId="77777777" w:rsidR="00871582" w:rsidRPr="00E37DBE" w:rsidRDefault="00871582" w:rsidP="00871582">
      <w:pPr>
        <w:numPr>
          <w:ilvl w:val="1"/>
          <w:numId w:val="5"/>
        </w:numPr>
        <w:spacing w:line="278" w:lineRule="auto"/>
      </w:pPr>
      <w:r w:rsidRPr="00E37DBE">
        <w:t>AIA 335Å Active (active regions)</w:t>
      </w:r>
    </w:p>
    <w:p w14:paraId="3EFB4937" w14:textId="77777777" w:rsidR="00871582" w:rsidRPr="00E37DBE" w:rsidRDefault="00871582" w:rsidP="00871582">
      <w:pPr>
        <w:numPr>
          <w:ilvl w:val="1"/>
          <w:numId w:val="5"/>
        </w:numPr>
        <w:spacing w:line="278" w:lineRule="auto"/>
      </w:pPr>
      <w:r w:rsidRPr="00E37DBE">
        <w:t>AIA 94Å Flares (flaring regions)</w:t>
      </w:r>
    </w:p>
    <w:p w14:paraId="49349C4B" w14:textId="77777777" w:rsidR="00871582" w:rsidRPr="00E37DBE" w:rsidRDefault="00871582" w:rsidP="00871582">
      <w:pPr>
        <w:numPr>
          <w:ilvl w:val="1"/>
          <w:numId w:val="5"/>
        </w:numPr>
        <w:spacing w:line="278" w:lineRule="auto"/>
      </w:pPr>
      <w:r w:rsidRPr="00E37DBE">
        <w:t>HMI Magnetogram (magnetic field)</w:t>
      </w:r>
    </w:p>
    <w:p w14:paraId="025CD6DF" w14:textId="77777777" w:rsidR="00871582" w:rsidRPr="00E37DBE" w:rsidRDefault="00871582" w:rsidP="00871582">
      <w:pPr>
        <w:numPr>
          <w:ilvl w:val="0"/>
          <w:numId w:val="5"/>
        </w:numPr>
        <w:spacing w:line="278" w:lineRule="auto"/>
      </w:pPr>
      <w:r w:rsidRPr="00E37DBE">
        <w:rPr>
          <w:b/>
          <w:bCs/>
        </w:rPr>
        <w:t xml:space="preserve">Metadata (press </w:t>
      </w:r>
      <w:r>
        <w:rPr>
          <w:b/>
          <w:bCs/>
        </w:rPr>
        <w:t>PREV</w:t>
      </w:r>
      <w:r w:rsidRPr="00E37DBE">
        <w:rPr>
          <w:b/>
          <w:bCs/>
        </w:rPr>
        <w:t>):</w:t>
      </w:r>
      <w:r w:rsidRPr="00E37DBE">
        <w:t xml:space="preserve"> </w:t>
      </w:r>
    </w:p>
    <w:p w14:paraId="3EABD286" w14:textId="77777777" w:rsidR="00871582" w:rsidRDefault="00871582" w:rsidP="00871582">
      <w:pPr>
        <w:numPr>
          <w:ilvl w:val="1"/>
          <w:numId w:val="22"/>
        </w:numPr>
        <w:spacing w:line="278" w:lineRule="auto"/>
      </w:pPr>
      <w:r w:rsidRPr="00E37DBE">
        <w:t>Wavelength name</w:t>
      </w:r>
      <w:r w:rsidRPr="000976EC">
        <w:t xml:space="preserve"> </w:t>
      </w:r>
    </w:p>
    <w:p w14:paraId="60B82A48" w14:textId="77777777" w:rsidR="00871582" w:rsidRDefault="00871582" w:rsidP="00871582">
      <w:pPr>
        <w:numPr>
          <w:ilvl w:val="1"/>
          <w:numId w:val="22"/>
        </w:numPr>
        <w:spacing w:line="278" w:lineRule="auto"/>
      </w:pPr>
      <w:r w:rsidRPr="00E37DBE">
        <w:t>Current date/time</w:t>
      </w:r>
      <w:r w:rsidRPr="000976EC">
        <w:t xml:space="preserve"> </w:t>
      </w:r>
    </w:p>
    <w:p w14:paraId="143B0791" w14:textId="77777777" w:rsidR="00871582" w:rsidRPr="00E37DBE" w:rsidRDefault="00871582" w:rsidP="00871582">
      <w:pPr>
        <w:numPr>
          <w:ilvl w:val="1"/>
          <w:numId w:val="22"/>
        </w:numPr>
        <w:spacing w:line="278" w:lineRule="auto"/>
      </w:pPr>
      <w:r w:rsidRPr="00E37DBE">
        <w:t>Blank view</w:t>
      </w:r>
    </w:p>
    <w:p w14:paraId="379DFF5F" w14:textId="77777777" w:rsidR="00871582" w:rsidRPr="00E37DBE" w:rsidRDefault="00000000" w:rsidP="00871582">
      <w:r>
        <w:pict w14:anchorId="68570417">
          <v:rect id="_x0000_i1027" style="width:0;height:1.5pt" o:hralign="center" o:hrstd="t" o:hr="t" fillcolor="#a0a0a0" stroked="f"/>
        </w:pict>
      </w:r>
    </w:p>
    <w:p w14:paraId="435AB41B" w14:textId="77777777" w:rsidR="00871582" w:rsidRPr="00E37DBE" w:rsidRDefault="00871582" w:rsidP="00871582">
      <w:pPr>
        <w:rPr>
          <w:b/>
          <w:bCs/>
        </w:rPr>
      </w:pPr>
      <w:r w:rsidRPr="00E37DBE">
        <w:rPr>
          <w:b/>
          <w:bCs/>
        </w:rPr>
        <w:t>Button Controls</w:t>
      </w:r>
    </w:p>
    <w:p w14:paraId="09BC4C6C" w14:textId="600E5C91" w:rsidR="00871582" w:rsidRPr="00E37DBE" w:rsidRDefault="00871582" w:rsidP="00871582">
      <w:pPr>
        <w:rPr>
          <w:b/>
          <w:bCs/>
        </w:rPr>
      </w:pPr>
      <w:r>
        <w:rPr>
          <w:b/>
          <w:bCs/>
        </w:rPr>
        <w:t>NEXT button</w:t>
      </w:r>
      <w:r w:rsidRPr="00E37DBE">
        <w:rPr>
          <w:b/>
          <w:bCs/>
        </w:rPr>
        <w:t xml:space="preserve"> </w:t>
      </w:r>
      <w:r w:rsidR="009201C5">
        <w:rPr>
          <w:b/>
          <w:bCs/>
        </w:rPr>
        <w:t>(top button)</w:t>
      </w:r>
      <w:r w:rsidRPr="00E37DBE">
        <w:rPr>
          <w:b/>
          <w:bCs/>
        </w:rPr>
        <w:t>- Cycle Through Views</w:t>
      </w:r>
    </w:p>
    <w:p w14:paraId="17CC9232" w14:textId="681F19F1" w:rsidR="00871582" w:rsidRPr="00E37DBE" w:rsidRDefault="00871582" w:rsidP="00871582">
      <w:r w:rsidRPr="00E37DBE">
        <w:t xml:space="preserve">Press to advance to the </w:t>
      </w:r>
      <w:r w:rsidR="009201C5">
        <w:t>next</w:t>
      </w:r>
      <w:r w:rsidR="009201C5" w:rsidRPr="00E37DBE">
        <w:t xml:space="preserve"> </w:t>
      </w:r>
      <w:r w:rsidRPr="00E37DBE">
        <w:t>display mode in this order:</w:t>
      </w:r>
    </w:p>
    <w:p w14:paraId="1E113C2B" w14:textId="3863783E" w:rsidR="00871582" w:rsidRDefault="00B54301" w:rsidP="00B54301">
      <w:pPr>
        <w:pStyle w:val="ListParagraph"/>
        <w:numPr>
          <w:ilvl w:val="0"/>
          <w:numId w:val="23"/>
        </w:numPr>
        <w:tabs>
          <w:tab w:val="left" w:pos="1350"/>
        </w:tabs>
        <w:spacing w:line="278" w:lineRule="auto"/>
        <w:ind w:left="720"/>
      </w:pPr>
      <w:r>
        <w:t xml:space="preserve">1. </w:t>
      </w:r>
      <w:r w:rsidR="00871582" w:rsidRPr="00E37DBE">
        <w:t xml:space="preserve">APOD → 2. </w:t>
      </w:r>
      <w:r w:rsidR="00871582">
        <w:t>Upcoming missions</w:t>
      </w:r>
      <w:r w:rsidR="00871582" w:rsidRPr="00E37DBE">
        <w:t xml:space="preserve"> → </w:t>
      </w:r>
      <w:r w:rsidR="009201C5">
        <w:t xml:space="preserve">3. Most recent exoplanet discoveries </w:t>
      </w:r>
      <w:r w:rsidR="009201C5" w:rsidRPr="00E37DBE">
        <w:t>→</w:t>
      </w:r>
      <w:r w:rsidR="009201C5">
        <w:t xml:space="preserve"> 4</w:t>
      </w:r>
      <w:r w:rsidR="00871582" w:rsidRPr="00E37DBE">
        <w:t xml:space="preserve">. Static Earth → </w:t>
      </w:r>
      <w:r w:rsidR="009201C5">
        <w:t>5</w:t>
      </w:r>
      <w:r w:rsidR="00871582" w:rsidRPr="00E37DBE">
        <w:t xml:space="preserve">. Earth </w:t>
      </w:r>
      <w:proofErr w:type="gramStart"/>
      <w:r w:rsidR="00FB79BE">
        <w:t>Multi-view</w:t>
      </w:r>
      <w:proofErr w:type="gramEnd"/>
      <w:r w:rsidR="00871582" w:rsidRPr="00E37DBE">
        <w:t xml:space="preserve"> → </w:t>
      </w:r>
      <w:r w:rsidR="009201C5">
        <w:t>6</w:t>
      </w:r>
      <w:r w:rsidR="00871582" w:rsidRPr="00E37DBE">
        <w:t>. Sun Views → back to APOD</w:t>
      </w:r>
    </w:p>
    <w:p w14:paraId="0A21B68F" w14:textId="19081230" w:rsidR="00B54301" w:rsidRPr="00E37DBE" w:rsidRDefault="00B54301" w:rsidP="00B54301">
      <w:pPr>
        <w:pStyle w:val="ListParagraph"/>
        <w:numPr>
          <w:ilvl w:val="0"/>
          <w:numId w:val="23"/>
        </w:numPr>
        <w:tabs>
          <w:tab w:val="left" w:pos="1350"/>
        </w:tabs>
        <w:spacing w:line="278" w:lineRule="auto"/>
        <w:ind w:left="720"/>
      </w:pPr>
      <w:r>
        <w:t>Press to escape screensaver (moves to next display from where you stopped)</w:t>
      </w:r>
    </w:p>
    <w:p w14:paraId="163DF359" w14:textId="492B1874" w:rsidR="00871582" w:rsidRPr="00E37DBE" w:rsidRDefault="00871582" w:rsidP="00871582">
      <w:pPr>
        <w:rPr>
          <w:b/>
          <w:bCs/>
        </w:rPr>
      </w:pPr>
      <w:r>
        <w:rPr>
          <w:b/>
          <w:bCs/>
        </w:rPr>
        <w:t>PREV</w:t>
      </w:r>
      <w:r w:rsidRPr="00E37DBE">
        <w:rPr>
          <w:b/>
          <w:bCs/>
        </w:rPr>
        <w:t xml:space="preserve"> </w:t>
      </w:r>
      <w:r>
        <w:rPr>
          <w:b/>
          <w:bCs/>
        </w:rPr>
        <w:t>button</w:t>
      </w:r>
      <w:r w:rsidR="009201C5">
        <w:rPr>
          <w:b/>
          <w:bCs/>
        </w:rPr>
        <w:t xml:space="preserve"> (lower button)</w:t>
      </w:r>
      <w:r w:rsidRPr="00E37DBE">
        <w:rPr>
          <w:b/>
          <w:bCs/>
        </w:rPr>
        <w:t xml:space="preserve"> - View Details / Actions</w:t>
      </w:r>
    </w:p>
    <w:p w14:paraId="61AD59DF" w14:textId="77777777" w:rsidR="00871582" w:rsidRPr="00E37DBE" w:rsidRDefault="00871582" w:rsidP="00871582">
      <w:pPr>
        <w:numPr>
          <w:ilvl w:val="0"/>
          <w:numId w:val="7"/>
        </w:numPr>
        <w:spacing w:line="278" w:lineRule="auto"/>
      </w:pPr>
      <w:r w:rsidRPr="00E37DBE">
        <w:rPr>
          <w:b/>
          <w:bCs/>
        </w:rPr>
        <w:t>APOD</w:t>
      </w:r>
      <w:r>
        <w:rPr>
          <w:b/>
          <w:bCs/>
        </w:rPr>
        <w:t xml:space="preserve"> mode</w:t>
      </w:r>
      <w:r w:rsidRPr="00E37DBE">
        <w:rPr>
          <w:b/>
          <w:bCs/>
        </w:rPr>
        <w:t>:</w:t>
      </w:r>
      <w:r w:rsidRPr="00E37DBE">
        <w:t xml:space="preserve"> Cycles through date,</w:t>
      </w:r>
      <w:r>
        <w:t xml:space="preserve"> </w:t>
      </w:r>
      <w:r w:rsidRPr="00E37DBE">
        <w:t>title</w:t>
      </w:r>
      <w:r>
        <w:t>, blank</w:t>
      </w:r>
    </w:p>
    <w:p w14:paraId="525DB739" w14:textId="77777777" w:rsidR="00871582" w:rsidRDefault="00871582" w:rsidP="00871582">
      <w:pPr>
        <w:numPr>
          <w:ilvl w:val="0"/>
          <w:numId w:val="7"/>
        </w:numPr>
        <w:spacing w:line="278" w:lineRule="auto"/>
      </w:pPr>
      <w:r w:rsidRPr="00E37DBE">
        <w:rPr>
          <w:b/>
          <w:bCs/>
        </w:rPr>
        <w:t>On Launches:</w:t>
      </w:r>
      <w:r w:rsidRPr="00E37DBE">
        <w:t xml:space="preserve"> Refreshes launch data</w:t>
      </w:r>
    </w:p>
    <w:p w14:paraId="1CB75EC8" w14:textId="31A06FAE" w:rsidR="009201C5" w:rsidRPr="00E37DBE" w:rsidRDefault="009201C5" w:rsidP="00871582">
      <w:pPr>
        <w:numPr>
          <w:ilvl w:val="0"/>
          <w:numId w:val="7"/>
        </w:numPr>
        <w:spacing w:line="278" w:lineRule="auto"/>
      </w:pPr>
      <w:r>
        <w:rPr>
          <w:b/>
          <w:bCs/>
        </w:rPr>
        <w:t>On Exoplanets:</w:t>
      </w:r>
      <w:r>
        <w:t xml:space="preserve"> </w:t>
      </w:r>
      <w:r w:rsidRPr="009201C5">
        <w:t xml:space="preserve">Refresh </w:t>
      </w:r>
      <w:r>
        <w:t xml:space="preserve">exoplanet </w:t>
      </w:r>
      <w:r w:rsidRPr="009201C5">
        <w:t>data</w:t>
      </w:r>
    </w:p>
    <w:p w14:paraId="704ADF2B" w14:textId="77777777" w:rsidR="00871582" w:rsidRPr="00E37DBE" w:rsidRDefault="00871582" w:rsidP="00871582">
      <w:pPr>
        <w:numPr>
          <w:ilvl w:val="0"/>
          <w:numId w:val="7"/>
        </w:numPr>
        <w:spacing w:line="278" w:lineRule="auto"/>
      </w:pPr>
      <w:r w:rsidRPr="00E37DBE">
        <w:rPr>
          <w:b/>
          <w:bCs/>
        </w:rPr>
        <w:lastRenderedPageBreak/>
        <w:t>On Static Earth:</w:t>
      </w:r>
      <w:r w:rsidRPr="00E37DBE">
        <w:t xml:space="preserve"> Cycles through </w:t>
      </w:r>
      <w:r>
        <w:t xml:space="preserve">Guide entry, </w:t>
      </w:r>
      <w:r w:rsidRPr="00E37DBE">
        <w:t>date, distance, credit</w:t>
      </w:r>
      <w:r>
        <w:t>, blank</w:t>
      </w:r>
    </w:p>
    <w:p w14:paraId="0360702F" w14:textId="37DD31BC" w:rsidR="00871582" w:rsidRPr="00E37DBE" w:rsidRDefault="00871582" w:rsidP="00871582">
      <w:pPr>
        <w:numPr>
          <w:ilvl w:val="0"/>
          <w:numId w:val="7"/>
        </w:numPr>
        <w:spacing w:line="278" w:lineRule="auto"/>
      </w:pPr>
      <w:r w:rsidRPr="00E37DBE">
        <w:rPr>
          <w:b/>
          <w:bCs/>
        </w:rPr>
        <w:t xml:space="preserve">On Earth </w:t>
      </w:r>
      <w:r w:rsidR="00FB79BE">
        <w:rPr>
          <w:b/>
          <w:bCs/>
        </w:rPr>
        <w:t>Multi-view</w:t>
      </w:r>
      <w:r w:rsidRPr="00E37DBE">
        <w:rPr>
          <w:b/>
          <w:bCs/>
        </w:rPr>
        <w:t>:</w:t>
      </w:r>
      <w:r w:rsidRPr="00E37DBE">
        <w:t xml:space="preserve"> </w:t>
      </w:r>
      <w:r w:rsidR="00FB79BE">
        <w:t>M</w:t>
      </w:r>
      <w:r w:rsidRPr="00E37DBE">
        <w:t xml:space="preserve">anually advances to </w:t>
      </w:r>
      <w:r>
        <w:t>next</w:t>
      </w:r>
      <w:r w:rsidRPr="00E37DBE">
        <w:t xml:space="preserve"> frame</w:t>
      </w:r>
    </w:p>
    <w:p w14:paraId="25BC5C6B" w14:textId="77777777" w:rsidR="00871582" w:rsidRDefault="00871582" w:rsidP="00871582">
      <w:pPr>
        <w:numPr>
          <w:ilvl w:val="0"/>
          <w:numId w:val="7"/>
        </w:numPr>
        <w:spacing w:line="278" w:lineRule="auto"/>
      </w:pPr>
      <w:r w:rsidRPr="00E37DBE">
        <w:rPr>
          <w:b/>
          <w:bCs/>
        </w:rPr>
        <w:t>On Sun Views:</w:t>
      </w:r>
      <w:r w:rsidRPr="00E37DBE">
        <w:t xml:space="preserve"> Cycles through blank, date, and wavelength </w:t>
      </w:r>
      <w:proofErr w:type="gramStart"/>
      <w:r w:rsidRPr="00E37DBE">
        <w:t>name</w:t>
      </w:r>
      <w:proofErr w:type="gramEnd"/>
    </w:p>
    <w:p w14:paraId="71F2C0E2" w14:textId="4BE6BB7B" w:rsidR="00B54301" w:rsidRPr="00B54301" w:rsidRDefault="00FB79BE" w:rsidP="00871582">
      <w:pPr>
        <w:numPr>
          <w:ilvl w:val="0"/>
          <w:numId w:val="7"/>
        </w:numPr>
        <w:spacing w:line="278" w:lineRule="auto"/>
      </w:pPr>
      <w:r w:rsidRPr="00FB79BE">
        <w:rPr>
          <w:b/>
          <w:bCs/>
        </w:rPr>
        <w:t>On</w:t>
      </w:r>
      <w:r w:rsidR="00B54301" w:rsidRPr="00FB79BE">
        <w:rPr>
          <w:b/>
          <w:bCs/>
        </w:rPr>
        <w:t xml:space="preserve"> screensaver,</w:t>
      </w:r>
      <w:r w:rsidR="00B54301" w:rsidRPr="00B54301">
        <w:t xml:space="preserve"> returns to APOD</w:t>
      </w:r>
    </w:p>
    <w:p w14:paraId="46324831" w14:textId="77777777" w:rsidR="00871582" w:rsidRPr="00E37DBE" w:rsidRDefault="00000000" w:rsidP="00871582">
      <w:r>
        <w:pict w14:anchorId="6D44DCF7">
          <v:rect id="_x0000_i1028" style="width:0;height:1.5pt" o:hralign="center" o:hrstd="t" o:hr="t" fillcolor="#a0a0a0" stroked="f"/>
        </w:pict>
      </w:r>
    </w:p>
    <w:p w14:paraId="1208590B" w14:textId="77777777" w:rsidR="00871582" w:rsidRPr="00E37DBE" w:rsidRDefault="00871582" w:rsidP="00871582">
      <w:pPr>
        <w:rPr>
          <w:b/>
          <w:bCs/>
        </w:rPr>
      </w:pPr>
      <w:r w:rsidRPr="00E37DBE">
        <w:rPr>
          <w:b/>
          <w:bCs/>
        </w:rPr>
        <w:t>Technical Details</w:t>
      </w:r>
    </w:p>
    <w:p w14:paraId="654CBB48" w14:textId="77777777" w:rsidR="00871582" w:rsidRPr="00E37DBE" w:rsidRDefault="00871582" w:rsidP="00871582">
      <w:pPr>
        <w:rPr>
          <w:b/>
          <w:bCs/>
        </w:rPr>
      </w:pPr>
      <w:r w:rsidRPr="00E37DBE">
        <w:rPr>
          <w:b/>
          <w:bCs/>
        </w:rPr>
        <w:t>Data Sources</w:t>
      </w:r>
    </w:p>
    <w:p w14:paraId="4BB9B384" w14:textId="77777777" w:rsidR="00871582" w:rsidRPr="00E37DBE" w:rsidRDefault="00871582" w:rsidP="00871582">
      <w:pPr>
        <w:numPr>
          <w:ilvl w:val="0"/>
          <w:numId w:val="8"/>
        </w:numPr>
        <w:spacing w:line="278" w:lineRule="auto"/>
      </w:pPr>
      <w:r w:rsidRPr="00E37DBE">
        <w:rPr>
          <w:b/>
          <w:bCs/>
        </w:rPr>
        <w:t>APOD:</w:t>
      </w:r>
      <w:r w:rsidRPr="00E37DBE">
        <w:t xml:space="preserve"> NASA APOD API</w:t>
      </w:r>
    </w:p>
    <w:p w14:paraId="2E289A2F" w14:textId="10A5A12F" w:rsidR="00871582" w:rsidRPr="00E37DBE" w:rsidRDefault="00871582" w:rsidP="00871582">
      <w:pPr>
        <w:numPr>
          <w:ilvl w:val="0"/>
          <w:numId w:val="8"/>
        </w:numPr>
        <w:spacing w:line="278" w:lineRule="auto"/>
      </w:pPr>
      <w:r w:rsidRPr="00E37DBE">
        <w:rPr>
          <w:b/>
          <w:bCs/>
        </w:rPr>
        <w:t xml:space="preserve">Earth </w:t>
      </w:r>
      <w:r w:rsidR="00F34854">
        <w:rPr>
          <w:b/>
          <w:bCs/>
        </w:rPr>
        <w:t>i</w:t>
      </w:r>
      <w:r w:rsidRPr="00E37DBE">
        <w:rPr>
          <w:b/>
          <w:bCs/>
        </w:rPr>
        <w:t>mages:</w:t>
      </w:r>
      <w:r w:rsidRPr="00E37DBE">
        <w:t xml:space="preserve"> NASA EPIC (Earth Polychromatic Imaging Camera)</w:t>
      </w:r>
    </w:p>
    <w:p w14:paraId="66AFBEA2" w14:textId="1CCA601B" w:rsidR="00871582" w:rsidRPr="00E37DBE" w:rsidRDefault="00871582" w:rsidP="00871582">
      <w:pPr>
        <w:numPr>
          <w:ilvl w:val="0"/>
          <w:numId w:val="8"/>
        </w:numPr>
        <w:spacing w:line="278" w:lineRule="auto"/>
      </w:pPr>
      <w:r w:rsidRPr="00E37DBE">
        <w:rPr>
          <w:b/>
          <w:bCs/>
        </w:rPr>
        <w:t xml:space="preserve">Sun </w:t>
      </w:r>
      <w:r w:rsidR="00F34854">
        <w:rPr>
          <w:b/>
          <w:bCs/>
        </w:rPr>
        <w:t>i</w:t>
      </w:r>
      <w:r w:rsidRPr="00E37DBE">
        <w:rPr>
          <w:b/>
          <w:bCs/>
        </w:rPr>
        <w:t>mages:</w:t>
      </w:r>
      <w:r w:rsidRPr="00E37DBE">
        <w:t xml:space="preserve"> NASA Solar Dynamics Observatory (SDO)</w:t>
      </w:r>
    </w:p>
    <w:p w14:paraId="7F314A94" w14:textId="6B231651" w:rsidR="00871582" w:rsidRDefault="00871582" w:rsidP="00871582">
      <w:pPr>
        <w:numPr>
          <w:ilvl w:val="0"/>
          <w:numId w:val="8"/>
        </w:numPr>
        <w:spacing w:line="278" w:lineRule="auto"/>
      </w:pPr>
      <w:r w:rsidRPr="00E37DBE">
        <w:rPr>
          <w:b/>
          <w:bCs/>
        </w:rPr>
        <w:t xml:space="preserve">Launch </w:t>
      </w:r>
      <w:r w:rsidR="00F34854">
        <w:rPr>
          <w:b/>
          <w:bCs/>
        </w:rPr>
        <w:t>d</w:t>
      </w:r>
      <w:r w:rsidRPr="00E37DBE">
        <w:rPr>
          <w:b/>
          <w:bCs/>
        </w:rPr>
        <w:t>ata:</w:t>
      </w:r>
      <w:r w:rsidRPr="00E37DBE">
        <w:t xml:space="preserve"> </w:t>
      </w:r>
      <w:proofErr w:type="spellStart"/>
      <w:r w:rsidRPr="00E37DBE">
        <w:t>TheSpaceDevs</w:t>
      </w:r>
      <w:proofErr w:type="spellEnd"/>
      <w:r w:rsidRPr="00E37DBE">
        <w:t xml:space="preserve"> Launch Library API</w:t>
      </w:r>
    </w:p>
    <w:p w14:paraId="4CC1C5E1" w14:textId="37710FAD" w:rsidR="00F34854" w:rsidRPr="00F34854" w:rsidRDefault="00F34854" w:rsidP="00871582">
      <w:pPr>
        <w:numPr>
          <w:ilvl w:val="0"/>
          <w:numId w:val="8"/>
        </w:numPr>
        <w:spacing w:line="278" w:lineRule="auto"/>
        <w:rPr>
          <w:lang w:val="es-ES"/>
        </w:rPr>
      </w:pPr>
      <w:proofErr w:type="spellStart"/>
      <w:r w:rsidRPr="00F34854">
        <w:rPr>
          <w:b/>
          <w:bCs/>
          <w:lang w:val="es-ES"/>
        </w:rPr>
        <w:t>Exoplanet</w:t>
      </w:r>
      <w:proofErr w:type="spellEnd"/>
      <w:r w:rsidRPr="00F34854">
        <w:rPr>
          <w:b/>
          <w:bCs/>
          <w:lang w:val="es-ES"/>
        </w:rPr>
        <w:t xml:space="preserve"> data:</w:t>
      </w:r>
      <w:r w:rsidRPr="00F34854">
        <w:rPr>
          <w:lang w:val="es-ES"/>
        </w:rPr>
        <w:t xml:space="preserve"> NASA </w:t>
      </w:r>
      <w:proofErr w:type="spellStart"/>
      <w:r w:rsidRPr="00F34854">
        <w:rPr>
          <w:lang w:val="es-ES"/>
        </w:rPr>
        <w:t>Exoplanet</w:t>
      </w:r>
      <w:proofErr w:type="spellEnd"/>
      <w:r w:rsidRPr="00F34854">
        <w:rPr>
          <w:lang w:val="es-ES"/>
        </w:rPr>
        <w:t xml:space="preserve"> A</w:t>
      </w:r>
      <w:r>
        <w:rPr>
          <w:lang w:val="es-ES"/>
        </w:rPr>
        <w:t>rchive</w:t>
      </w:r>
    </w:p>
    <w:p w14:paraId="21070807" w14:textId="77777777" w:rsidR="00871582" w:rsidRPr="00E37DBE" w:rsidRDefault="00871582" w:rsidP="00871582">
      <w:pPr>
        <w:rPr>
          <w:b/>
          <w:bCs/>
        </w:rPr>
      </w:pPr>
      <w:r w:rsidRPr="00E37DBE">
        <w:rPr>
          <w:b/>
          <w:bCs/>
        </w:rPr>
        <w:t>Update Schedule</w:t>
      </w:r>
    </w:p>
    <w:p w14:paraId="25CBBC8D" w14:textId="77777777" w:rsidR="00871582" w:rsidRPr="00E37DBE" w:rsidRDefault="00871582" w:rsidP="00871582">
      <w:pPr>
        <w:numPr>
          <w:ilvl w:val="0"/>
          <w:numId w:val="9"/>
        </w:numPr>
        <w:spacing w:line="278" w:lineRule="auto"/>
      </w:pPr>
      <w:r w:rsidRPr="00E37DBE">
        <w:t>Auto-refreshes every 2 hours</w:t>
      </w:r>
    </w:p>
    <w:p w14:paraId="140D360E" w14:textId="5B8850A5" w:rsidR="00871582" w:rsidRPr="00E37DBE" w:rsidRDefault="00871582" w:rsidP="00871582">
      <w:pPr>
        <w:numPr>
          <w:ilvl w:val="0"/>
          <w:numId w:val="9"/>
        </w:numPr>
        <w:spacing w:line="278" w:lineRule="auto"/>
      </w:pPr>
      <w:r w:rsidRPr="00E37DBE">
        <w:t xml:space="preserve">Launch data can be manually refreshed with </w:t>
      </w:r>
      <w:r>
        <w:t>PREV</w:t>
      </w:r>
      <w:r w:rsidR="00B54301">
        <w:t xml:space="preserve"> (up to 15 times per hours)</w:t>
      </w:r>
    </w:p>
    <w:p w14:paraId="59DF7FD7" w14:textId="77777777" w:rsidR="00871582" w:rsidRPr="00E37DBE" w:rsidRDefault="00871582" w:rsidP="00871582">
      <w:pPr>
        <w:numPr>
          <w:ilvl w:val="0"/>
          <w:numId w:val="9"/>
        </w:numPr>
        <w:spacing w:line="278" w:lineRule="auto"/>
      </w:pPr>
      <w:r w:rsidRPr="00E37DBE">
        <w:t>APOD updates daily at midnight UTC</w:t>
      </w:r>
    </w:p>
    <w:p w14:paraId="6E384341" w14:textId="77777777" w:rsidR="00871582" w:rsidRPr="00E37DBE" w:rsidRDefault="00871582" w:rsidP="00871582">
      <w:pPr>
        <w:rPr>
          <w:b/>
          <w:bCs/>
        </w:rPr>
      </w:pPr>
      <w:r w:rsidRPr="00E37DBE">
        <w:rPr>
          <w:b/>
          <w:bCs/>
        </w:rPr>
        <w:t>Display Specifications</w:t>
      </w:r>
    </w:p>
    <w:p w14:paraId="7F7900E2" w14:textId="77777777" w:rsidR="00871582" w:rsidRPr="00E37DBE" w:rsidRDefault="00871582" w:rsidP="00871582">
      <w:pPr>
        <w:numPr>
          <w:ilvl w:val="0"/>
          <w:numId w:val="10"/>
        </w:numPr>
        <w:spacing w:line="278" w:lineRule="auto"/>
      </w:pPr>
      <w:r w:rsidRPr="00E37DBE">
        <w:t>Screen: ST7735 160x128 pixels</w:t>
      </w:r>
    </w:p>
    <w:p w14:paraId="6023CA12" w14:textId="761374ED" w:rsidR="00871582" w:rsidRPr="00E37DBE" w:rsidRDefault="00871582" w:rsidP="00871582">
      <w:pPr>
        <w:numPr>
          <w:ilvl w:val="0"/>
          <w:numId w:val="10"/>
        </w:numPr>
        <w:spacing w:line="278" w:lineRule="auto"/>
      </w:pPr>
      <w:r w:rsidRPr="00E37DBE">
        <w:t>Microcontroller: ESP32</w:t>
      </w:r>
      <w:r w:rsidR="00B54301">
        <w:t xml:space="preserve"> WROOM</w:t>
      </w:r>
    </w:p>
    <w:p w14:paraId="580C0B00" w14:textId="77777777" w:rsidR="00871582" w:rsidRPr="00E37DBE" w:rsidRDefault="00871582" w:rsidP="00871582">
      <w:pPr>
        <w:numPr>
          <w:ilvl w:val="0"/>
          <w:numId w:val="10"/>
        </w:numPr>
        <w:spacing w:line="278" w:lineRule="auto"/>
      </w:pPr>
      <w:r w:rsidRPr="00E37DBE">
        <w:t>Connection: WiFi required for image downloads</w:t>
      </w:r>
    </w:p>
    <w:p w14:paraId="610EDF82" w14:textId="77777777" w:rsidR="00871582" w:rsidRPr="00E37DBE" w:rsidRDefault="00871582" w:rsidP="00871582">
      <w:pPr>
        <w:numPr>
          <w:ilvl w:val="0"/>
          <w:numId w:val="10"/>
        </w:numPr>
        <w:spacing w:line="278" w:lineRule="auto"/>
      </w:pPr>
      <w:r w:rsidRPr="00E37DBE">
        <w:t>Image resize proxy: images.weserv.nl</w:t>
      </w:r>
    </w:p>
    <w:p w14:paraId="12A15645" w14:textId="77777777" w:rsidR="00871582" w:rsidRPr="00E37DBE" w:rsidRDefault="00871582" w:rsidP="00871582">
      <w:pPr>
        <w:rPr>
          <w:b/>
          <w:bCs/>
        </w:rPr>
      </w:pPr>
      <w:r w:rsidRPr="00E37DBE">
        <w:rPr>
          <w:b/>
          <w:bCs/>
        </w:rPr>
        <w:t>Network Requirements</w:t>
      </w:r>
    </w:p>
    <w:p w14:paraId="527758F3" w14:textId="77777777" w:rsidR="00871582" w:rsidRPr="00E37DBE" w:rsidRDefault="00871582" w:rsidP="00871582">
      <w:pPr>
        <w:numPr>
          <w:ilvl w:val="0"/>
          <w:numId w:val="11"/>
        </w:numPr>
        <w:spacing w:line="278" w:lineRule="auto"/>
      </w:pPr>
      <w:r w:rsidRPr="00E37DBE">
        <w:t>WiFi connection required</w:t>
      </w:r>
    </w:p>
    <w:p w14:paraId="479C51D8" w14:textId="77777777" w:rsidR="00871582" w:rsidRPr="00E37DBE" w:rsidRDefault="00871582" w:rsidP="00871582">
      <w:pPr>
        <w:numPr>
          <w:ilvl w:val="0"/>
          <w:numId w:val="11"/>
        </w:numPr>
        <w:spacing w:line="278" w:lineRule="auto"/>
      </w:pPr>
      <w:r w:rsidRPr="00E37DBE">
        <w:t>API keys configured for NASA services</w:t>
      </w:r>
    </w:p>
    <w:p w14:paraId="52FCB711" w14:textId="77777777" w:rsidR="00871582" w:rsidRPr="00E37DBE" w:rsidRDefault="00871582" w:rsidP="00871582">
      <w:pPr>
        <w:numPr>
          <w:ilvl w:val="0"/>
          <w:numId w:val="11"/>
        </w:numPr>
        <w:spacing w:line="278" w:lineRule="auto"/>
      </w:pPr>
      <w:r w:rsidRPr="00E37DBE">
        <w:t>Internet access for image downloads</w:t>
      </w:r>
    </w:p>
    <w:p w14:paraId="4407DAB9" w14:textId="77777777" w:rsidR="00871582" w:rsidRPr="00E37DBE" w:rsidRDefault="00000000" w:rsidP="00871582">
      <w:r>
        <w:pict w14:anchorId="05DDDE2E">
          <v:rect id="_x0000_i1029" style="width:0;height:1.5pt" o:hralign="center" o:hrstd="t" o:hr="t" fillcolor="#a0a0a0" stroked="f"/>
        </w:pict>
      </w:r>
    </w:p>
    <w:p w14:paraId="7C5EB2FC" w14:textId="77777777" w:rsidR="00871582" w:rsidRPr="00E37DBE" w:rsidRDefault="00871582" w:rsidP="00871582">
      <w:pPr>
        <w:rPr>
          <w:b/>
          <w:bCs/>
        </w:rPr>
      </w:pPr>
      <w:r w:rsidRPr="00E37DBE">
        <w:rPr>
          <w:b/>
          <w:bCs/>
        </w:rPr>
        <w:t>Troubleshooting</w:t>
      </w:r>
    </w:p>
    <w:p w14:paraId="58056E33" w14:textId="77777777" w:rsidR="00871582" w:rsidRPr="00E37DBE" w:rsidRDefault="00871582" w:rsidP="00871582">
      <w:pPr>
        <w:rPr>
          <w:b/>
          <w:bCs/>
        </w:rPr>
      </w:pPr>
      <w:r w:rsidRPr="00E37DBE">
        <w:rPr>
          <w:b/>
          <w:bCs/>
        </w:rPr>
        <w:t>"Connecting to WiFi..." stuck</w:t>
      </w:r>
    </w:p>
    <w:p w14:paraId="63616FB8" w14:textId="77777777" w:rsidR="00871582" w:rsidRPr="00E37DBE" w:rsidRDefault="00871582" w:rsidP="00871582">
      <w:pPr>
        <w:numPr>
          <w:ilvl w:val="0"/>
          <w:numId w:val="12"/>
        </w:numPr>
        <w:spacing w:line="278" w:lineRule="auto"/>
      </w:pPr>
      <w:r w:rsidRPr="00E37DBE">
        <w:lastRenderedPageBreak/>
        <w:t>Check WiFi credentials in code</w:t>
      </w:r>
    </w:p>
    <w:p w14:paraId="2C07D3D7" w14:textId="77777777" w:rsidR="00871582" w:rsidRPr="00E37DBE" w:rsidRDefault="00871582" w:rsidP="00871582">
      <w:pPr>
        <w:numPr>
          <w:ilvl w:val="0"/>
          <w:numId w:val="12"/>
        </w:numPr>
        <w:spacing w:line="278" w:lineRule="auto"/>
      </w:pPr>
      <w:r w:rsidRPr="00E37DBE">
        <w:t>Ensure WiFi network is available</w:t>
      </w:r>
    </w:p>
    <w:p w14:paraId="4356AB75" w14:textId="77777777" w:rsidR="00871582" w:rsidRPr="00E37DBE" w:rsidRDefault="00871582" w:rsidP="00871582">
      <w:pPr>
        <w:numPr>
          <w:ilvl w:val="0"/>
          <w:numId w:val="12"/>
        </w:numPr>
        <w:spacing w:line="278" w:lineRule="auto"/>
      </w:pPr>
      <w:r w:rsidRPr="00E37DBE">
        <w:t>Restart device</w:t>
      </w:r>
    </w:p>
    <w:p w14:paraId="6EFC84DD" w14:textId="77777777" w:rsidR="00871582" w:rsidRPr="00E37DBE" w:rsidRDefault="00871582" w:rsidP="00871582">
      <w:pPr>
        <w:rPr>
          <w:b/>
          <w:bCs/>
        </w:rPr>
      </w:pPr>
      <w:r w:rsidRPr="00E37DBE">
        <w:rPr>
          <w:b/>
          <w:bCs/>
        </w:rPr>
        <w:t>"Download failed!" message</w:t>
      </w:r>
    </w:p>
    <w:p w14:paraId="6881F88F" w14:textId="77777777" w:rsidR="00871582" w:rsidRPr="00E37DBE" w:rsidRDefault="00871582" w:rsidP="00871582">
      <w:pPr>
        <w:numPr>
          <w:ilvl w:val="0"/>
          <w:numId w:val="13"/>
        </w:numPr>
        <w:spacing w:line="278" w:lineRule="auto"/>
      </w:pPr>
      <w:r w:rsidRPr="00E37DBE">
        <w:t>Check internet connection</w:t>
      </w:r>
    </w:p>
    <w:p w14:paraId="5D2983E7" w14:textId="77777777" w:rsidR="00871582" w:rsidRPr="00E37DBE" w:rsidRDefault="00871582" w:rsidP="00871582">
      <w:pPr>
        <w:numPr>
          <w:ilvl w:val="0"/>
          <w:numId w:val="13"/>
        </w:numPr>
        <w:spacing w:line="278" w:lineRule="auto"/>
      </w:pPr>
      <w:r w:rsidRPr="00E37DBE">
        <w:t>Verify API key is valid</w:t>
      </w:r>
    </w:p>
    <w:p w14:paraId="1CB61BB9" w14:textId="77777777" w:rsidR="00871582" w:rsidRPr="00E37DBE" w:rsidRDefault="00871582" w:rsidP="00871582">
      <w:pPr>
        <w:numPr>
          <w:ilvl w:val="0"/>
          <w:numId w:val="13"/>
        </w:numPr>
        <w:spacing w:line="278" w:lineRule="auto"/>
      </w:pPr>
      <w:r w:rsidRPr="00E37DBE">
        <w:t>Wait a moment and let auto-refresh retry</w:t>
      </w:r>
    </w:p>
    <w:p w14:paraId="115243C7" w14:textId="77777777" w:rsidR="00871582" w:rsidRPr="00E37DBE" w:rsidRDefault="00871582" w:rsidP="00871582">
      <w:pPr>
        <w:rPr>
          <w:b/>
          <w:bCs/>
        </w:rPr>
      </w:pPr>
      <w:r w:rsidRPr="00E37DBE">
        <w:rPr>
          <w:b/>
          <w:bCs/>
        </w:rPr>
        <w:t>"Memory error!" message</w:t>
      </w:r>
    </w:p>
    <w:p w14:paraId="1BFEEC48" w14:textId="77777777" w:rsidR="00871582" w:rsidRPr="00E37DBE" w:rsidRDefault="00871582" w:rsidP="00871582">
      <w:pPr>
        <w:numPr>
          <w:ilvl w:val="0"/>
          <w:numId w:val="14"/>
        </w:numPr>
        <w:spacing w:line="278" w:lineRule="auto"/>
      </w:pPr>
      <w:r w:rsidRPr="00E37DBE">
        <w:t>Restart device</w:t>
      </w:r>
    </w:p>
    <w:p w14:paraId="1DBB4878" w14:textId="77777777" w:rsidR="00871582" w:rsidRPr="00E37DBE" w:rsidRDefault="00871582" w:rsidP="00871582">
      <w:pPr>
        <w:numPr>
          <w:ilvl w:val="0"/>
          <w:numId w:val="14"/>
        </w:numPr>
        <w:spacing w:line="278" w:lineRule="auto"/>
      </w:pPr>
      <w:r w:rsidRPr="00E37DBE">
        <w:t>Image may be too large (rare with current resize settings)</w:t>
      </w:r>
    </w:p>
    <w:p w14:paraId="34D7F3EB" w14:textId="77777777" w:rsidR="00871582" w:rsidRPr="00E37DBE" w:rsidRDefault="00871582" w:rsidP="00871582">
      <w:pPr>
        <w:rPr>
          <w:b/>
          <w:bCs/>
        </w:rPr>
      </w:pPr>
      <w:r w:rsidRPr="00E37DBE">
        <w:rPr>
          <w:b/>
          <w:bCs/>
        </w:rPr>
        <w:t>No launch data</w:t>
      </w:r>
    </w:p>
    <w:p w14:paraId="5BB54D6B" w14:textId="77777777" w:rsidR="00871582" w:rsidRPr="00E37DBE" w:rsidRDefault="00871582" w:rsidP="00871582">
      <w:pPr>
        <w:numPr>
          <w:ilvl w:val="0"/>
          <w:numId w:val="15"/>
        </w:numPr>
        <w:spacing w:line="278" w:lineRule="auto"/>
      </w:pPr>
      <w:r w:rsidRPr="00E37DBE">
        <w:t xml:space="preserve">Press </w:t>
      </w:r>
      <w:r>
        <w:t>PREV</w:t>
      </w:r>
      <w:r w:rsidRPr="00E37DBE">
        <w:t xml:space="preserve"> to refresh</w:t>
      </w:r>
    </w:p>
    <w:p w14:paraId="5567F3E9" w14:textId="3996C8D1" w:rsidR="00871582" w:rsidRPr="00E37DBE" w:rsidRDefault="00871582" w:rsidP="00871582">
      <w:pPr>
        <w:numPr>
          <w:ilvl w:val="0"/>
          <w:numId w:val="15"/>
        </w:numPr>
        <w:spacing w:line="278" w:lineRule="auto"/>
      </w:pPr>
      <w:r w:rsidRPr="00E37DBE">
        <w:t>API may be temporarily unavailable</w:t>
      </w:r>
      <w:r w:rsidR="00B54301">
        <w:t xml:space="preserve"> (free version only allows 15 </w:t>
      </w:r>
      <w:r w:rsidR="000E072D">
        <w:t>updates</w:t>
      </w:r>
      <w:r w:rsidR="00B54301">
        <w:t>/hour)</w:t>
      </w:r>
    </w:p>
    <w:p w14:paraId="10051D05" w14:textId="642ED2A7" w:rsidR="00871582" w:rsidRPr="00E37DBE" w:rsidRDefault="00871582" w:rsidP="00871582">
      <w:pPr>
        <w:numPr>
          <w:ilvl w:val="0"/>
          <w:numId w:val="15"/>
        </w:numPr>
        <w:spacing w:line="278" w:lineRule="auto"/>
      </w:pPr>
      <w:r w:rsidRPr="00E37DBE">
        <w:t>Check serial monitor for error codes</w:t>
      </w:r>
      <w:r w:rsidR="000E072D">
        <w:t xml:space="preserve"> (if plugged into USB with Arduino IDE)</w:t>
      </w:r>
    </w:p>
    <w:p w14:paraId="2F370775" w14:textId="77777777" w:rsidR="00871582" w:rsidRPr="00E37DBE" w:rsidRDefault="00871582" w:rsidP="00871582">
      <w:pPr>
        <w:rPr>
          <w:b/>
          <w:bCs/>
        </w:rPr>
      </w:pPr>
      <w:r w:rsidRPr="00E37DBE">
        <w:rPr>
          <w:b/>
          <w:bCs/>
        </w:rPr>
        <w:t>Blank/corrupted images</w:t>
      </w:r>
    </w:p>
    <w:p w14:paraId="6D25E7A5" w14:textId="77777777" w:rsidR="00871582" w:rsidRPr="00E37DBE" w:rsidRDefault="00871582" w:rsidP="00871582">
      <w:pPr>
        <w:numPr>
          <w:ilvl w:val="0"/>
          <w:numId w:val="16"/>
        </w:numPr>
        <w:spacing w:line="278" w:lineRule="auto"/>
      </w:pPr>
      <w:r w:rsidRPr="00E37DBE">
        <w:t>May indicate network timeout</w:t>
      </w:r>
    </w:p>
    <w:p w14:paraId="6234A478" w14:textId="77777777" w:rsidR="00871582" w:rsidRPr="00E37DBE" w:rsidRDefault="00871582" w:rsidP="00871582">
      <w:pPr>
        <w:numPr>
          <w:ilvl w:val="0"/>
          <w:numId w:val="16"/>
        </w:numPr>
        <w:spacing w:line="278" w:lineRule="auto"/>
      </w:pPr>
      <w:r w:rsidRPr="00E37DBE">
        <w:t>Wait for auto-refresh (2 hours)</w:t>
      </w:r>
    </w:p>
    <w:p w14:paraId="18966F6E" w14:textId="77777777" w:rsidR="00871582" w:rsidRDefault="00871582" w:rsidP="00871582">
      <w:pPr>
        <w:numPr>
          <w:ilvl w:val="0"/>
          <w:numId w:val="16"/>
        </w:numPr>
        <w:spacing w:line="278" w:lineRule="auto"/>
      </w:pPr>
      <w:r w:rsidRPr="00E37DBE">
        <w:t>Check serial monitor for JPEG decode errors</w:t>
      </w:r>
    </w:p>
    <w:p w14:paraId="70D4A084" w14:textId="77777777" w:rsidR="00941CA9" w:rsidRPr="00E37DBE" w:rsidRDefault="00000000" w:rsidP="00941CA9">
      <w:r>
        <w:pict w14:anchorId="1208A5FD">
          <v:rect id="_x0000_i1030" style="width:0;height:1.5pt" o:hralign="center" o:hrstd="t" o:hr="t" fillcolor="#a0a0a0" stroked="f"/>
        </w:pict>
      </w:r>
    </w:p>
    <w:p w14:paraId="281EDE57" w14:textId="1C3F9DC4" w:rsidR="00941CA9" w:rsidRDefault="00941CA9" w:rsidP="00941CA9">
      <w:pPr>
        <w:rPr>
          <w:b/>
          <w:bCs/>
        </w:rPr>
      </w:pPr>
      <w:r>
        <w:rPr>
          <w:b/>
          <w:bCs/>
        </w:rPr>
        <w:t>Screensavers</w:t>
      </w:r>
    </w:p>
    <w:p w14:paraId="7CC1FF42" w14:textId="0B9FAF4E" w:rsidR="00941CA9" w:rsidRDefault="00941CA9" w:rsidP="00941CA9">
      <w:pPr>
        <w:rPr>
          <w:b/>
          <w:bCs/>
        </w:rPr>
      </w:pPr>
      <w:r>
        <w:rPr>
          <w:b/>
          <w:bCs/>
        </w:rPr>
        <w:t xml:space="preserve">After 5 minutes of no button </w:t>
      </w:r>
      <w:proofErr w:type="gramStart"/>
      <w:r>
        <w:rPr>
          <w:b/>
          <w:bCs/>
        </w:rPr>
        <w:t>presses</w:t>
      </w:r>
      <w:proofErr w:type="gramEnd"/>
      <w:r>
        <w:rPr>
          <w:b/>
          <w:bCs/>
        </w:rPr>
        <w:t xml:space="preserve"> the screensavers will start. </w:t>
      </w:r>
    </w:p>
    <w:p w14:paraId="01C57F11" w14:textId="257E900F" w:rsidR="00941CA9" w:rsidRDefault="00941CA9" w:rsidP="00941CA9">
      <w:pPr>
        <w:rPr>
          <w:b/>
          <w:bCs/>
        </w:rPr>
      </w:pPr>
      <w:r>
        <w:rPr>
          <w:b/>
          <w:bCs/>
        </w:rPr>
        <w:t xml:space="preserve">Screensaver A </w:t>
      </w:r>
      <w:r w:rsidRPr="00941CA9">
        <w:t>is a rogue black hole cruising through open space, happily warping spacetime and gravity</w:t>
      </w:r>
      <w:r>
        <w:t xml:space="preserve"> </w:t>
      </w:r>
      <w:r w:rsidRPr="00941CA9">
        <w:t xml:space="preserve">lensing stars as it goes. </w:t>
      </w:r>
    </w:p>
    <w:p w14:paraId="7D788F85" w14:textId="3B115372" w:rsidR="00941CA9" w:rsidRDefault="00941CA9" w:rsidP="00941CA9">
      <w:r>
        <w:rPr>
          <w:b/>
          <w:bCs/>
        </w:rPr>
        <w:t xml:space="preserve">Screensaver B </w:t>
      </w:r>
      <w:r w:rsidRPr="00941CA9">
        <w:t xml:space="preserve">is a </w:t>
      </w:r>
      <w:proofErr w:type="spellStart"/>
      <w:r w:rsidRPr="00941CA9">
        <w:t>starfall</w:t>
      </w:r>
      <w:proofErr w:type="spellEnd"/>
      <w:r w:rsidRPr="00941CA9">
        <w:t xml:space="preserve"> that gradually consumes whatever image was left up on the screen until all that is left is the infinite trails of stellar pathways…</w:t>
      </w:r>
    </w:p>
    <w:p w14:paraId="465AE6D6" w14:textId="1BD905BA" w:rsidR="00941CA9" w:rsidRPr="00941CA9" w:rsidRDefault="00941CA9" w:rsidP="00941CA9">
      <w:pPr>
        <w:rPr>
          <w:b/>
          <w:bCs/>
        </w:rPr>
      </w:pPr>
      <w:r>
        <w:t>Press any key to exit! NEXT goes to next screen, PREV goes back to APOD.</w:t>
      </w:r>
    </w:p>
    <w:p w14:paraId="5E3D8EA6" w14:textId="77777777" w:rsidR="00871582" w:rsidRPr="00E37DBE" w:rsidRDefault="00000000" w:rsidP="00871582">
      <w:r>
        <w:pict w14:anchorId="2BA1344C">
          <v:rect id="_x0000_i1031" style="width:0;height:1.5pt" o:hralign="center" o:hrstd="t" o:hr="t" fillcolor="#a0a0a0" stroked="f"/>
        </w:pict>
      </w:r>
    </w:p>
    <w:p w14:paraId="7A965F47" w14:textId="77777777" w:rsidR="00871582" w:rsidRPr="00E37DBE" w:rsidRDefault="00871582" w:rsidP="00871582">
      <w:pPr>
        <w:rPr>
          <w:b/>
          <w:bCs/>
        </w:rPr>
      </w:pPr>
      <w:r w:rsidRPr="00E37DBE">
        <w:rPr>
          <w:b/>
          <w:bCs/>
        </w:rPr>
        <w:t>Power &amp; Reset</w:t>
      </w:r>
    </w:p>
    <w:p w14:paraId="75D212FD" w14:textId="4EA0ACFF" w:rsidR="00871582" w:rsidRPr="00E37DBE" w:rsidRDefault="00871582" w:rsidP="00871582">
      <w:pPr>
        <w:numPr>
          <w:ilvl w:val="0"/>
          <w:numId w:val="17"/>
        </w:numPr>
        <w:spacing w:line="278" w:lineRule="auto"/>
      </w:pPr>
      <w:r w:rsidRPr="00E37DBE">
        <w:rPr>
          <w:b/>
          <w:bCs/>
        </w:rPr>
        <w:lastRenderedPageBreak/>
        <w:t>Power on:</w:t>
      </w:r>
      <w:r w:rsidRPr="00E37DBE">
        <w:t xml:space="preserve"> </w:t>
      </w:r>
      <w:r w:rsidR="000E072D">
        <w:t xml:space="preserve">Power switch is on top left of the screen, for battery power. </w:t>
      </w:r>
      <w:proofErr w:type="gramStart"/>
      <w:r w:rsidR="000E072D">
        <w:t>Can</w:t>
      </w:r>
      <w:proofErr w:type="gramEnd"/>
      <w:r w:rsidR="000E072D">
        <w:t xml:space="preserve"> also be powered via USB on the back port, which also charges the battery. Top USB also provides </w:t>
      </w:r>
      <w:proofErr w:type="gramStart"/>
      <w:r w:rsidR="000E072D">
        <w:t>power, but</w:t>
      </w:r>
      <w:proofErr w:type="gramEnd"/>
      <w:r w:rsidR="000E072D">
        <w:t xml:space="preserve"> is mainly to update/change the sketch loaded on the ESP32.</w:t>
      </w:r>
    </w:p>
    <w:p w14:paraId="225667B0" w14:textId="3522B0EA" w:rsidR="000E072D" w:rsidRDefault="00871582" w:rsidP="00871582">
      <w:pPr>
        <w:numPr>
          <w:ilvl w:val="0"/>
          <w:numId w:val="17"/>
        </w:numPr>
        <w:spacing w:line="278" w:lineRule="auto"/>
      </w:pPr>
      <w:r w:rsidRPr="000E072D">
        <w:rPr>
          <w:b/>
          <w:bCs/>
        </w:rPr>
        <w:t>Reset:</w:t>
      </w:r>
      <w:r w:rsidRPr="00E37DBE">
        <w:t xml:space="preserve"> </w:t>
      </w:r>
      <w:r w:rsidR="000E072D">
        <w:t xml:space="preserve">Cycle power </w:t>
      </w:r>
      <w:proofErr w:type="gramStart"/>
      <w:r w:rsidR="000E072D">
        <w:t>switch</w:t>
      </w:r>
      <w:proofErr w:type="gramEnd"/>
      <w:r w:rsidR="000E072D">
        <w:t xml:space="preserve"> off/on. </w:t>
      </w:r>
    </w:p>
    <w:p w14:paraId="0E6FFD5C" w14:textId="54CB4296" w:rsidR="00871582" w:rsidRPr="00E37DBE" w:rsidRDefault="00871582" w:rsidP="00871582">
      <w:pPr>
        <w:numPr>
          <w:ilvl w:val="0"/>
          <w:numId w:val="17"/>
        </w:numPr>
        <w:spacing w:line="278" w:lineRule="auto"/>
      </w:pPr>
      <w:r w:rsidRPr="000E072D">
        <w:rPr>
          <w:b/>
          <w:bCs/>
        </w:rPr>
        <w:t>First boot:</w:t>
      </w:r>
      <w:r w:rsidRPr="00E37DBE">
        <w:t xml:space="preserve"> Takes ~30 seconds </w:t>
      </w:r>
      <w:r w:rsidR="000E072D">
        <w:t xml:space="preserve">for Marvin’s brain </w:t>
      </w:r>
      <w:r w:rsidRPr="00E37DBE">
        <w:t>to download all initial data</w:t>
      </w:r>
    </w:p>
    <w:p w14:paraId="7957704F" w14:textId="77777777" w:rsidR="00871582" w:rsidRPr="00E37DBE" w:rsidRDefault="00000000" w:rsidP="00871582">
      <w:r>
        <w:pict w14:anchorId="62601A2E">
          <v:rect id="_x0000_i1032" style="width:0;height:1.5pt" o:hralign="center" o:hrstd="t" o:hr="t" fillcolor="#a0a0a0" stroked="f"/>
        </w:pict>
      </w:r>
    </w:p>
    <w:p w14:paraId="2A7C8840" w14:textId="77777777" w:rsidR="00871582" w:rsidRPr="00E37DBE" w:rsidRDefault="00871582" w:rsidP="00871582">
      <w:pPr>
        <w:rPr>
          <w:b/>
          <w:bCs/>
        </w:rPr>
      </w:pPr>
      <w:r w:rsidRPr="00E37DBE">
        <w:rPr>
          <w:b/>
          <w:bCs/>
        </w:rPr>
        <w:t>Serial Monitor (for debugging)</w:t>
      </w:r>
    </w:p>
    <w:p w14:paraId="0683DB57" w14:textId="47392C48" w:rsidR="00871582" w:rsidRPr="00E37DBE" w:rsidRDefault="000E072D" w:rsidP="00871582">
      <w:r>
        <w:t xml:space="preserve">Requires the Arduino IDE (free download). </w:t>
      </w:r>
      <w:r w:rsidR="00871582" w:rsidRPr="00E37DBE">
        <w:t>Connect to serial monitor at 115200 baud to see:</w:t>
      </w:r>
    </w:p>
    <w:p w14:paraId="0B825527" w14:textId="77777777" w:rsidR="00871582" w:rsidRPr="00E37DBE" w:rsidRDefault="00871582" w:rsidP="00871582">
      <w:pPr>
        <w:numPr>
          <w:ilvl w:val="0"/>
          <w:numId w:val="18"/>
        </w:numPr>
        <w:spacing w:line="278" w:lineRule="auto"/>
      </w:pPr>
      <w:r w:rsidRPr="00E37DBE">
        <w:t>WiFi connection status</w:t>
      </w:r>
    </w:p>
    <w:p w14:paraId="220963A8" w14:textId="77777777" w:rsidR="00871582" w:rsidRPr="00E37DBE" w:rsidRDefault="00871582" w:rsidP="00871582">
      <w:pPr>
        <w:numPr>
          <w:ilvl w:val="0"/>
          <w:numId w:val="18"/>
        </w:numPr>
        <w:spacing w:line="278" w:lineRule="auto"/>
      </w:pPr>
      <w:r w:rsidRPr="00E37DBE">
        <w:t>API response codes</w:t>
      </w:r>
    </w:p>
    <w:p w14:paraId="5D40D722" w14:textId="77777777" w:rsidR="00871582" w:rsidRPr="00E37DBE" w:rsidRDefault="00871582" w:rsidP="00871582">
      <w:pPr>
        <w:numPr>
          <w:ilvl w:val="0"/>
          <w:numId w:val="18"/>
        </w:numPr>
        <w:spacing w:line="278" w:lineRule="auto"/>
      </w:pPr>
      <w:r w:rsidRPr="00E37DBE">
        <w:t>Download progress</w:t>
      </w:r>
    </w:p>
    <w:p w14:paraId="1B8A088C" w14:textId="77777777" w:rsidR="00871582" w:rsidRPr="00E37DBE" w:rsidRDefault="00871582" w:rsidP="00871582">
      <w:pPr>
        <w:numPr>
          <w:ilvl w:val="0"/>
          <w:numId w:val="18"/>
        </w:numPr>
        <w:spacing w:line="278" w:lineRule="auto"/>
      </w:pPr>
      <w:r w:rsidRPr="00E37DBE">
        <w:t>Image sizes and decode results</w:t>
      </w:r>
    </w:p>
    <w:p w14:paraId="1976AA7E" w14:textId="77777777" w:rsidR="00871582" w:rsidRPr="00E37DBE" w:rsidRDefault="00871582" w:rsidP="00871582">
      <w:pPr>
        <w:numPr>
          <w:ilvl w:val="0"/>
          <w:numId w:val="18"/>
        </w:numPr>
        <w:spacing w:line="278" w:lineRule="auto"/>
      </w:pPr>
      <w:r w:rsidRPr="00E37DBE">
        <w:t>Current view mode changes</w:t>
      </w:r>
    </w:p>
    <w:p w14:paraId="7877701F" w14:textId="77777777" w:rsidR="00871582" w:rsidRPr="00E37DBE" w:rsidRDefault="00000000" w:rsidP="00871582">
      <w:r>
        <w:pict w14:anchorId="1BD936FF">
          <v:rect id="_x0000_i1033" style="width:0;height:1.5pt" o:hralign="center" o:hrstd="t" o:hr="t" fillcolor="#a0a0a0" stroked="f"/>
        </w:pict>
      </w:r>
    </w:p>
    <w:p w14:paraId="191558FD" w14:textId="77777777" w:rsidR="00871582" w:rsidRPr="00E37DBE" w:rsidRDefault="00871582" w:rsidP="00871582">
      <w:pPr>
        <w:rPr>
          <w:b/>
          <w:bCs/>
        </w:rPr>
      </w:pPr>
      <w:r w:rsidRPr="00E37DBE">
        <w:rPr>
          <w:b/>
          <w:bCs/>
        </w:rPr>
        <w:t>Credits</w:t>
      </w:r>
    </w:p>
    <w:p w14:paraId="6303A1F9" w14:textId="77777777" w:rsidR="00871582" w:rsidRPr="00E37DBE" w:rsidRDefault="00871582" w:rsidP="00871582">
      <w:r w:rsidRPr="00E37DBE">
        <w:rPr>
          <w:b/>
          <w:bCs/>
        </w:rPr>
        <w:t>Data Sources:</w:t>
      </w:r>
    </w:p>
    <w:p w14:paraId="1D69B2EA" w14:textId="77777777" w:rsidR="00871582" w:rsidRPr="00E37DBE" w:rsidRDefault="00871582" w:rsidP="00871582">
      <w:pPr>
        <w:numPr>
          <w:ilvl w:val="0"/>
          <w:numId w:val="19"/>
        </w:numPr>
        <w:spacing w:line="278" w:lineRule="auto"/>
      </w:pPr>
      <w:r w:rsidRPr="00E37DBE">
        <w:t>NASA APOD API</w:t>
      </w:r>
    </w:p>
    <w:p w14:paraId="7B016C3C" w14:textId="77777777" w:rsidR="00871582" w:rsidRPr="00E37DBE" w:rsidRDefault="00871582" w:rsidP="00871582">
      <w:pPr>
        <w:numPr>
          <w:ilvl w:val="0"/>
          <w:numId w:val="19"/>
        </w:numPr>
        <w:spacing w:line="278" w:lineRule="auto"/>
      </w:pPr>
      <w:r w:rsidRPr="00E37DBE">
        <w:t>NASA EPIC/DSCOVR</w:t>
      </w:r>
    </w:p>
    <w:p w14:paraId="00A2209A" w14:textId="77777777" w:rsidR="00871582" w:rsidRPr="00E37DBE" w:rsidRDefault="00871582" w:rsidP="00871582">
      <w:pPr>
        <w:numPr>
          <w:ilvl w:val="0"/>
          <w:numId w:val="19"/>
        </w:numPr>
        <w:spacing w:line="278" w:lineRule="auto"/>
      </w:pPr>
      <w:r w:rsidRPr="00E37DBE">
        <w:t>NASA SDO (Solar Dynamics Observatory)</w:t>
      </w:r>
    </w:p>
    <w:p w14:paraId="66C96F83" w14:textId="77777777" w:rsidR="00871582" w:rsidRDefault="00871582" w:rsidP="00871582">
      <w:pPr>
        <w:numPr>
          <w:ilvl w:val="0"/>
          <w:numId w:val="19"/>
        </w:numPr>
        <w:spacing w:line="278" w:lineRule="auto"/>
      </w:pPr>
      <w:r w:rsidRPr="00E37DBE">
        <w:t>TheSpaceDevs Launch Library 2 API</w:t>
      </w:r>
    </w:p>
    <w:p w14:paraId="686981AE" w14:textId="7321D72F" w:rsidR="000E072D" w:rsidRPr="00E37DBE" w:rsidRDefault="000E072D" w:rsidP="00871582">
      <w:pPr>
        <w:numPr>
          <w:ilvl w:val="0"/>
          <w:numId w:val="19"/>
        </w:numPr>
        <w:spacing w:line="278" w:lineRule="auto"/>
      </w:pPr>
      <w:r>
        <w:t>AI tools were used in the creation of the code!</w:t>
      </w:r>
    </w:p>
    <w:p w14:paraId="58C7DDF0" w14:textId="77777777" w:rsidR="00871582" w:rsidRPr="00E37DBE" w:rsidRDefault="00871582" w:rsidP="00871582">
      <w:r w:rsidRPr="00E37DBE">
        <w:rPr>
          <w:b/>
          <w:bCs/>
        </w:rPr>
        <w:t>Image Processing:</w:t>
      </w:r>
    </w:p>
    <w:p w14:paraId="069A3455" w14:textId="77777777" w:rsidR="00871582" w:rsidRPr="00E37DBE" w:rsidRDefault="00871582" w:rsidP="00871582">
      <w:pPr>
        <w:numPr>
          <w:ilvl w:val="0"/>
          <w:numId w:val="20"/>
        </w:numPr>
        <w:spacing w:line="278" w:lineRule="auto"/>
      </w:pPr>
      <w:r w:rsidRPr="00E37DBE">
        <w:t>images.weserv.nl resize proxy</w:t>
      </w:r>
    </w:p>
    <w:p w14:paraId="64D642D2" w14:textId="77777777" w:rsidR="00871582" w:rsidRPr="00E37DBE" w:rsidRDefault="00871582" w:rsidP="00871582">
      <w:r w:rsidRPr="00E37DBE">
        <w:rPr>
          <w:b/>
          <w:bCs/>
        </w:rPr>
        <w:t>Hardware:</w:t>
      </w:r>
    </w:p>
    <w:p w14:paraId="0ACE56FF" w14:textId="77777777" w:rsidR="00871582" w:rsidRPr="00E37DBE" w:rsidRDefault="00871582" w:rsidP="00871582">
      <w:pPr>
        <w:numPr>
          <w:ilvl w:val="0"/>
          <w:numId w:val="21"/>
        </w:numPr>
        <w:spacing w:line="278" w:lineRule="auto"/>
      </w:pPr>
      <w:r w:rsidRPr="00E37DBE">
        <w:t>ESP32 development board</w:t>
      </w:r>
    </w:p>
    <w:p w14:paraId="28EC2CE9" w14:textId="77777777" w:rsidR="00871582" w:rsidRPr="00E37DBE" w:rsidRDefault="00871582" w:rsidP="00871582">
      <w:pPr>
        <w:numPr>
          <w:ilvl w:val="0"/>
          <w:numId w:val="21"/>
        </w:numPr>
        <w:spacing w:line="278" w:lineRule="auto"/>
      </w:pPr>
      <w:r w:rsidRPr="00E37DBE">
        <w:t>ST7735 160x128 TFT display</w:t>
      </w:r>
    </w:p>
    <w:p w14:paraId="0783A9EF" w14:textId="77777777" w:rsidR="00871582" w:rsidRPr="00E37DBE" w:rsidRDefault="00000000" w:rsidP="00871582">
      <w:r>
        <w:pict w14:anchorId="771F97C5">
          <v:rect id="_x0000_i1034" style="width:0;height:1.5pt" o:hralign="center" o:hrstd="t" o:hr="t" fillcolor="#a0a0a0" stroked="f"/>
        </w:pict>
      </w:r>
    </w:p>
    <w:sectPr w:rsidR="00871582" w:rsidRPr="00E37DBE" w:rsidSect="009C14F3">
      <w:footerReference w:type="even" r:id="rId29"/>
      <w:footerReference w:type="default" r:id="rId30"/>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19C05" w14:textId="77777777" w:rsidR="00E4493F" w:rsidRDefault="00E4493F" w:rsidP="00B8645F">
      <w:pPr>
        <w:spacing w:after="0" w:line="240" w:lineRule="auto"/>
      </w:pPr>
      <w:r>
        <w:separator/>
      </w:r>
    </w:p>
  </w:endnote>
  <w:endnote w:type="continuationSeparator" w:id="0">
    <w:p w14:paraId="69336BD6" w14:textId="77777777" w:rsidR="00E4493F" w:rsidRDefault="00E4493F" w:rsidP="00B86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scadia Code Light">
    <w:panose1 w:val="020B0609020000020004"/>
    <w:charset w:val="00"/>
    <w:family w:val="modern"/>
    <w:pitch w:val="fixed"/>
    <w:sig w:usb0="A1002AFF" w:usb1="C200F9FB" w:usb2="0004002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65893" w14:textId="77777777" w:rsidR="00C52B23" w:rsidRDefault="00C52B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BBA31" w14:textId="77777777" w:rsidR="00C52B23" w:rsidRDefault="00C52B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0A451" w14:textId="77777777" w:rsidR="00C52B23" w:rsidRDefault="00C52B2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923504"/>
      <w:docPartObj>
        <w:docPartGallery w:val="Page Numbers (Bottom of Page)"/>
        <w:docPartUnique/>
      </w:docPartObj>
    </w:sdtPr>
    <w:sdtEndPr>
      <w:rPr>
        <w:noProof/>
      </w:rPr>
    </w:sdtEndPr>
    <w:sdtContent>
      <w:p w14:paraId="7B9A1D36" w14:textId="77777777" w:rsidR="00ED200E" w:rsidRDefault="00ED200E">
        <w:pPr>
          <w:pStyle w:val="Footer"/>
        </w:pPr>
        <w:r>
          <w:fldChar w:fldCharType="begin"/>
        </w:r>
        <w:r>
          <w:instrText xml:space="preserve"> PAGE   \* MERGEFORMAT </w:instrText>
        </w:r>
        <w:r>
          <w:fldChar w:fldCharType="separate"/>
        </w:r>
        <w:r>
          <w:rPr>
            <w:noProof/>
          </w:rPr>
          <w:t>2</w:t>
        </w:r>
        <w:r>
          <w:rPr>
            <w:noProof/>
          </w:rPr>
          <w:fldChar w:fldCharType="end"/>
        </w:r>
      </w:p>
    </w:sdtContent>
  </w:sdt>
  <w:p w14:paraId="625F8CF6" w14:textId="77777777" w:rsidR="00ED200E" w:rsidRDefault="00ED200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313615"/>
      <w:docPartObj>
        <w:docPartGallery w:val="Page Numbers (Bottom of Page)"/>
        <w:docPartUnique/>
      </w:docPartObj>
    </w:sdtPr>
    <w:sdtEndPr>
      <w:rPr>
        <w:noProof/>
      </w:rPr>
    </w:sdtEndPr>
    <w:sdtContent>
      <w:p w14:paraId="1C74FE7A" w14:textId="77777777" w:rsidR="00ED200E" w:rsidRDefault="00ED20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533DC0" w14:textId="77777777" w:rsidR="00ED200E" w:rsidRDefault="00ED20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AEE4B" w14:textId="77777777" w:rsidR="00E4493F" w:rsidRDefault="00E4493F" w:rsidP="00B8645F">
      <w:pPr>
        <w:spacing w:after="0" w:line="240" w:lineRule="auto"/>
      </w:pPr>
      <w:r>
        <w:separator/>
      </w:r>
    </w:p>
  </w:footnote>
  <w:footnote w:type="continuationSeparator" w:id="0">
    <w:p w14:paraId="4BA6F74F" w14:textId="77777777" w:rsidR="00E4493F" w:rsidRDefault="00E4493F" w:rsidP="00B864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2C80F" w14:textId="77777777" w:rsidR="00C52B23" w:rsidRDefault="00C52B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6D5D9" w14:textId="77777777" w:rsidR="00C52B23" w:rsidRDefault="00C52B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DD5A4" w14:textId="77777777" w:rsidR="00C52B23" w:rsidRDefault="00C52B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07D99"/>
    <w:multiLevelType w:val="multilevel"/>
    <w:tmpl w:val="5C06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80E47"/>
    <w:multiLevelType w:val="multilevel"/>
    <w:tmpl w:val="7D50E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D0631"/>
    <w:multiLevelType w:val="multilevel"/>
    <w:tmpl w:val="70A27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2E291C"/>
    <w:multiLevelType w:val="hybridMultilevel"/>
    <w:tmpl w:val="B17694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E468D3"/>
    <w:multiLevelType w:val="multilevel"/>
    <w:tmpl w:val="6EDA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62549"/>
    <w:multiLevelType w:val="multilevel"/>
    <w:tmpl w:val="2FE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45B1D"/>
    <w:multiLevelType w:val="multilevel"/>
    <w:tmpl w:val="4BA6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42C6C"/>
    <w:multiLevelType w:val="multilevel"/>
    <w:tmpl w:val="E8E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27EAC"/>
    <w:multiLevelType w:val="multilevel"/>
    <w:tmpl w:val="B6BC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B51085"/>
    <w:multiLevelType w:val="multilevel"/>
    <w:tmpl w:val="095A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65956"/>
    <w:multiLevelType w:val="multilevel"/>
    <w:tmpl w:val="24AE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214EE"/>
    <w:multiLevelType w:val="multilevel"/>
    <w:tmpl w:val="61661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A04377"/>
    <w:multiLevelType w:val="multilevel"/>
    <w:tmpl w:val="E35E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0F1194"/>
    <w:multiLevelType w:val="multilevel"/>
    <w:tmpl w:val="F75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3845D0"/>
    <w:multiLevelType w:val="multilevel"/>
    <w:tmpl w:val="088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4B6396"/>
    <w:multiLevelType w:val="multilevel"/>
    <w:tmpl w:val="95A4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0C6329"/>
    <w:multiLevelType w:val="multilevel"/>
    <w:tmpl w:val="C3A4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E5475D"/>
    <w:multiLevelType w:val="multilevel"/>
    <w:tmpl w:val="EDCE9F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8A0067"/>
    <w:multiLevelType w:val="multilevel"/>
    <w:tmpl w:val="53D0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2165F"/>
    <w:multiLevelType w:val="multilevel"/>
    <w:tmpl w:val="E7E4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996A33"/>
    <w:multiLevelType w:val="multilevel"/>
    <w:tmpl w:val="0644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65B9E"/>
    <w:multiLevelType w:val="multilevel"/>
    <w:tmpl w:val="21D8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B976AC"/>
    <w:multiLevelType w:val="multilevel"/>
    <w:tmpl w:val="E410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586991">
    <w:abstractNumId w:val="12"/>
  </w:num>
  <w:num w:numId="2" w16cid:durableId="563490293">
    <w:abstractNumId w:val="21"/>
  </w:num>
  <w:num w:numId="3" w16cid:durableId="1488669437">
    <w:abstractNumId w:val="11"/>
  </w:num>
  <w:num w:numId="4" w16cid:durableId="480078343">
    <w:abstractNumId w:val="0"/>
  </w:num>
  <w:num w:numId="5" w16cid:durableId="775907283">
    <w:abstractNumId w:val="17"/>
  </w:num>
  <w:num w:numId="6" w16cid:durableId="1187282380">
    <w:abstractNumId w:val="2"/>
  </w:num>
  <w:num w:numId="7" w16cid:durableId="715012672">
    <w:abstractNumId w:val="13"/>
  </w:num>
  <w:num w:numId="8" w16cid:durableId="562983063">
    <w:abstractNumId w:val="14"/>
  </w:num>
  <w:num w:numId="9" w16cid:durableId="1092970651">
    <w:abstractNumId w:val="4"/>
  </w:num>
  <w:num w:numId="10" w16cid:durableId="1125074739">
    <w:abstractNumId w:val="16"/>
  </w:num>
  <w:num w:numId="11" w16cid:durableId="1556237871">
    <w:abstractNumId w:val="6"/>
  </w:num>
  <w:num w:numId="12" w16cid:durableId="900793598">
    <w:abstractNumId w:val="5"/>
  </w:num>
  <w:num w:numId="13" w16cid:durableId="1631087367">
    <w:abstractNumId w:val="8"/>
  </w:num>
  <w:num w:numId="14" w16cid:durableId="2136826238">
    <w:abstractNumId w:val="9"/>
  </w:num>
  <w:num w:numId="15" w16cid:durableId="694574261">
    <w:abstractNumId w:val="18"/>
  </w:num>
  <w:num w:numId="16" w16cid:durableId="961813060">
    <w:abstractNumId w:val="19"/>
  </w:num>
  <w:num w:numId="17" w16cid:durableId="719325965">
    <w:abstractNumId w:val="15"/>
  </w:num>
  <w:num w:numId="18" w16cid:durableId="1284967173">
    <w:abstractNumId w:val="7"/>
  </w:num>
  <w:num w:numId="19" w16cid:durableId="1675378917">
    <w:abstractNumId w:val="22"/>
  </w:num>
  <w:num w:numId="20" w16cid:durableId="737900471">
    <w:abstractNumId w:val="10"/>
  </w:num>
  <w:num w:numId="21" w16cid:durableId="577137533">
    <w:abstractNumId w:val="20"/>
  </w:num>
  <w:num w:numId="22" w16cid:durableId="1630428144">
    <w:abstractNumId w:val="1"/>
  </w:num>
  <w:num w:numId="23" w16cid:durableId="1797332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82"/>
    <w:rsid w:val="00002DD0"/>
    <w:rsid w:val="00010610"/>
    <w:rsid w:val="000353B9"/>
    <w:rsid w:val="0007402C"/>
    <w:rsid w:val="0009541E"/>
    <w:rsid w:val="000A7ED3"/>
    <w:rsid w:val="000C45B8"/>
    <w:rsid w:val="000E072D"/>
    <w:rsid w:val="000F1BAD"/>
    <w:rsid w:val="001830F0"/>
    <w:rsid w:val="00201A4F"/>
    <w:rsid w:val="002604E2"/>
    <w:rsid w:val="002619A0"/>
    <w:rsid w:val="002729E4"/>
    <w:rsid w:val="00276F66"/>
    <w:rsid w:val="002919EA"/>
    <w:rsid w:val="002C635B"/>
    <w:rsid w:val="002F59EC"/>
    <w:rsid w:val="00392B2C"/>
    <w:rsid w:val="003E4767"/>
    <w:rsid w:val="0041147B"/>
    <w:rsid w:val="004F050C"/>
    <w:rsid w:val="00505FF9"/>
    <w:rsid w:val="00511C7C"/>
    <w:rsid w:val="00564636"/>
    <w:rsid w:val="005C2359"/>
    <w:rsid w:val="005E1570"/>
    <w:rsid w:val="00614FD9"/>
    <w:rsid w:val="006D5BF0"/>
    <w:rsid w:val="006D77FE"/>
    <w:rsid w:val="006D7D64"/>
    <w:rsid w:val="006E0ACB"/>
    <w:rsid w:val="006E2040"/>
    <w:rsid w:val="007113C1"/>
    <w:rsid w:val="00713E43"/>
    <w:rsid w:val="00737B23"/>
    <w:rsid w:val="0075472F"/>
    <w:rsid w:val="007856DD"/>
    <w:rsid w:val="007C57DD"/>
    <w:rsid w:val="007E0A2B"/>
    <w:rsid w:val="007E2345"/>
    <w:rsid w:val="007E55CE"/>
    <w:rsid w:val="007F68B6"/>
    <w:rsid w:val="007F6F23"/>
    <w:rsid w:val="00843C57"/>
    <w:rsid w:val="008640D7"/>
    <w:rsid w:val="00871582"/>
    <w:rsid w:val="008C66CF"/>
    <w:rsid w:val="00910B31"/>
    <w:rsid w:val="009201C5"/>
    <w:rsid w:val="00936010"/>
    <w:rsid w:val="00941CA9"/>
    <w:rsid w:val="00944C13"/>
    <w:rsid w:val="00975CBD"/>
    <w:rsid w:val="009845D4"/>
    <w:rsid w:val="009A06EA"/>
    <w:rsid w:val="009C14F3"/>
    <w:rsid w:val="00A0625D"/>
    <w:rsid w:val="00A11CBB"/>
    <w:rsid w:val="00A51DD4"/>
    <w:rsid w:val="00AA6259"/>
    <w:rsid w:val="00AA6BD8"/>
    <w:rsid w:val="00AA7204"/>
    <w:rsid w:val="00AB4B8D"/>
    <w:rsid w:val="00AC0A73"/>
    <w:rsid w:val="00AF5FBA"/>
    <w:rsid w:val="00B54301"/>
    <w:rsid w:val="00B8645F"/>
    <w:rsid w:val="00BA6C17"/>
    <w:rsid w:val="00BF4EDB"/>
    <w:rsid w:val="00C10906"/>
    <w:rsid w:val="00C31587"/>
    <w:rsid w:val="00C52B23"/>
    <w:rsid w:val="00C6344B"/>
    <w:rsid w:val="00C66B23"/>
    <w:rsid w:val="00C84FBA"/>
    <w:rsid w:val="00C85B9F"/>
    <w:rsid w:val="00C90D13"/>
    <w:rsid w:val="00CB3518"/>
    <w:rsid w:val="00CC29A1"/>
    <w:rsid w:val="00CD37C4"/>
    <w:rsid w:val="00CD67C9"/>
    <w:rsid w:val="00D30A36"/>
    <w:rsid w:val="00D4520B"/>
    <w:rsid w:val="00D50EA3"/>
    <w:rsid w:val="00D5606F"/>
    <w:rsid w:val="00D77433"/>
    <w:rsid w:val="00D82C71"/>
    <w:rsid w:val="00D84F27"/>
    <w:rsid w:val="00DB5CDF"/>
    <w:rsid w:val="00DC31E9"/>
    <w:rsid w:val="00DC7A30"/>
    <w:rsid w:val="00E4493F"/>
    <w:rsid w:val="00E52D4D"/>
    <w:rsid w:val="00E62D59"/>
    <w:rsid w:val="00E85292"/>
    <w:rsid w:val="00ED200E"/>
    <w:rsid w:val="00EE08AE"/>
    <w:rsid w:val="00EE2A0D"/>
    <w:rsid w:val="00EE30C4"/>
    <w:rsid w:val="00F34854"/>
    <w:rsid w:val="00F6202E"/>
    <w:rsid w:val="00F63476"/>
    <w:rsid w:val="00F82915"/>
    <w:rsid w:val="00FB79BE"/>
    <w:rsid w:val="00FD1A0E"/>
    <w:rsid w:val="00FE453C"/>
    <w:rsid w:val="00FF44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8AC52"/>
  <w15:chartTrackingRefBased/>
  <w15:docId w15:val="{D765FF0B-9A31-46BE-BB6F-C50F2CC1C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B2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4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45F"/>
  </w:style>
  <w:style w:type="paragraph" w:styleId="Footer">
    <w:name w:val="footer"/>
    <w:basedOn w:val="Normal"/>
    <w:link w:val="FooterChar"/>
    <w:uiPriority w:val="99"/>
    <w:unhideWhenUsed/>
    <w:rsid w:val="00B864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45F"/>
  </w:style>
  <w:style w:type="paragraph" w:styleId="ListParagraph">
    <w:name w:val="List Paragraph"/>
    <w:basedOn w:val="Normal"/>
    <w:uiPriority w:val="34"/>
    <w:qFormat/>
    <w:rsid w:val="00B543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customXml" Target="ink/ink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customXml" Target="ink/ink1.xml"/><Relationship Id="rId25" Type="http://schemas.openxmlformats.org/officeDocument/2006/relationships/customXml" Target="ink/ink5.xml"/><Relationship Id="rId2" Type="http://schemas.openxmlformats.org/officeDocument/2006/relationships/customXml" Target="../customXml/item2.xml"/><Relationship Id="rId16" Type="http://schemas.openxmlformats.org/officeDocument/2006/relationships/image" Target="media/image1.JPG"/><Relationship Id="rId20" Type="http://schemas.openxmlformats.org/officeDocument/2006/relationships/image" Target="media/image3.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customXml" Target="ink/ink4.xml"/><Relationship Id="rId28"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customXml" Target="ink/ink2.xm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customXml" Target="ink/ink6.xml"/><Relationship Id="rId30"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mo\AppData\Roaming\Microsoft\Templates\Booklet%20page%20numbering.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52:10.458"/>
    </inkml:context>
    <inkml:brush xml:id="br0">
      <inkml:brushProperty name="width" value="0.035" units="cm"/>
      <inkml:brushProperty name="height" value="0.035" units="cm"/>
      <inkml:brushProperty name="color" value="#66CC00"/>
    </inkml:brush>
  </inkml:definitions>
  <inkml:trace contextRef="#ctx0" brushRef="#br0">0 0 24511,'5918'135'0,"-6119"-206"0,402 142 0,-409-10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52:32.692"/>
    </inkml:context>
    <inkml:brush xml:id="br0">
      <inkml:brushProperty name="width" value="0.035" units="cm"/>
      <inkml:brushProperty name="height" value="0.035" units="cm"/>
      <inkml:brushProperty name="color" value="#66CC00"/>
    </inkml:brush>
  </inkml:definitions>
  <inkml:trace contextRef="#ctx0" brushRef="#br0">0 1966 24475,'6905'-1966'0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51:58.218"/>
    </inkml:context>
    <inkml:brush xml:id="br0">
      <inkml:brushProperty name="width" value="0.035" units="cm"/>
      <inkml:brushProperty name="height" value="0.035" units="cm"/>
      <inkml:brushProperty name="color" value="#FFC114"/>
    </inkml:brush>
  </inkml:definitions>
  <inkml:trace contextRef="#ctx0" brushRef="#br0">2333 0 24575,'-69'1'0,"1"2"0,-1 4 0,-111 25 0,-330 108 0,213-54 0,260-76 0,-368 89 0,322-80 0,56-11 0,0-2 0,-44 5 0,62-11 0,-1 1 0,0-2 0,1 1 0,-1-2 0,1 1 0,-1-1 0,1 0 0,-1-1 0,1 0 0,0-1 0,-11-6 0,6 4 0,-1-1 0,0 2 0,0 0 0,0 1 0,0 1 0,-1 0 0,1 1 0,-20 0 0,-14 1 0,-64 8 0,111-7 0,0 0 0,0 1 0,0-1 0,1 1 0,-1-1 0,0 1 0,0 0 0,1 0 0,-1-1 0,0 1 0,1 0 0,-1 0 0,1 1 0,-1-1 0,1 0 0,0 1 0,-1-1 0,1 0 0,-2 4 0,1-1 0,0 0 0,0 0 0,0 1 0,1-1 0,0 1 0,0-1 0,-1 10 0,0 7 0,2 0 0,4 38 0,-2-44 0,0-5 0,0 0 0,1 0 0,0 0 0,1 0 0,0-1 0,1 0 0,-1 0 0,2 0 0,-1 0 0,2-1 0,-1 0 0,1 0 0,0 0 0,0-1 0,1 0 0,0-1 0,0 0 0,13 8 0,-9-7 0,0 1 0,0-2 0,1 0 0,0 0 0,0-1 0,0-1 0,1 0 0,-1-1 0,1-1 0,0 0 0,0 0 0,0-1 0,16-2 0,-26 1 0,0-1 0,0 0 0,-1 0 0,1 0 0,0-1 0,-1 1 0,1-1 0,-1 0 0,1 0 0,-1 0 0,0 0 0,0-1 0,0 1 0,0-1 0,0 0 0,-1 0 0,1 0 0,-1 0 0,0 0 0,0 0 0,0-1 0,3-5 0,1-7 0,-1 0 0,-1 0 0,0-1 0,2-17 0,-1 7 0,-4 20-97,-1 1-1,0 0 1,0-1-1,0 1 1,0-1-1,-1 1 1,0 0-1,0-1 1,-1 1-1,0 0 1,0 0-1,-1 0 0,-4-8 1,-5-10-6729</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52:23.611"/>
    </inkml:context>
    <inkml:brush xml:id="br0">
      <inkml:brushProperty name="width" value="0.035" units="cm"/>
      <inkml:brushProperty name="height" value="0.035" units="cm"/>
      <inkml:brushProperty name="color" value="#66CC00"/>
    </inkml:brush>
  </inkml:definitions>
  <inkml:trace contextRef="#ctx0" brushRef="#br0">0 0 24521,'6363'1153'0,"-6543"-1270"0,360 234 0,-406-72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52:18.766"/>
    </inkml:context>
    <inkml:brush xml:id="br0">
      <inkml:brushProperty name="width" value="0.035" units="cm"/>
      <inkml:brushProperty name="height" value="0.035" units="cm"/>
      <inkml:brushProperty name="color" value="#66CC00"/>
    </inkml:brush>
  </inkml:definitions>
  <inkml:trace contextRef="#ctx0" brushRef="#br0">0 0 24575,'1118'0'0,"-1106"2"0,0 0 0,0 0 0,-1 1 0,1 0 0,-1 1 0,0 1 0,0 0 0,0 0 0,-1 1 0,11 8 0,26 12 0,37 15 0,230 122 0,-266-134 0,-2 2 0,-1 2 0,-1 2 0,52 55 0,-16-4 0,-4 4 0,-4 2 0,87 149 0,32 46 0,-51-84 0,-93-130 0,3-1 0,3-3 0,109 109 0,-137-159 0,1-1 0,1-2 0,0 0 0,1-2 0,58 20 0,-29-11 0,88 36 0,-41-19 0,175 97 0,-212-100 0,3-2 0,1-4 0,127 39 0,-15-9 0,118 32 0,-229-73 0,-43-11 0,0-2 0,1 0 0,49 3 0,152-11 0,-212-2 0,-1 0 0,1-1 0,0-1 0,-1 0 0,0-2 0,32-16 0,98-65 0,-138 81 0,17-11 0,-2-1 0,0-2 0,-1 0 0,22-26 0,-33 32 0,0 0 0,-1-2 0,-1 1 0,0-1 0,-1-1 0,-1 0 0,11-31 0,-17 40 0,-1-1 0,0 1 0,0-1 0,-1 1 0,0-1 0,0 1 0,-1-1 0,-1 0 0,0 1 0,0-1 0,0 1 0,-1-1 0,-1 1 0,0 0 0,0 0 0,-1 0 0,-5-10 0,0 6 0,0 0 0,0 1 0,-1 0 0,0 1 0,-1 0 0,-1 0 0,0 1 0,0 1 0,-25-15 0,5 5 0,-1 2 0,-45-18 0,65 30 0,1 1 0,-2 0 0,1 1 0,0 0 0,0 1 0,-1 1 0,1 0 0,-1 1 0,-23 2 0,32 0 0,1 0 0,0-1 0,0 1 0,0 1 0,0-1 0,0 1 0,0-1 0,1 1 0,0 0 0,-1 1 0,1-1 0,0 0 0,0 1 0,1 0 0,-1 0 0,1 0 0,0 0 0,0 0 0,0 0 0,0 0 0,-1 5 0,-5 14 0,1 1 0,-5 35 0,6-14 0,3 0 0,4 88 0,1-42 0,-2-87 10,0 1 0,0 0 0,1 0 0,0 0 0,0 0 0,0 0 1,1-1-1,-1 1 0,1-1 0,0 1 0,1-1 0,-1 1 0,1-1 0,-1 0 0,1 0 0,6 5 0,-3-3 9,1-1 0,0 1 0,0-2 0,0 1 0,1-1 0,-1 0 0,1-1 0,16 6 0,3-3-361,0 0 1,0-2 0,1-1-1,53-1 1,-58-2-6485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23:52:01.802"/>
    </inkml:context>
    <inkml:brush xml:id="br0">
      <inkml:brushProperty name="width" value="0.035" units="cm"/>
      <inkml:brushProperty name="height" value="0.035" units="cm"/>
      <inkml:brushProperty name="color" value="#FFC114"/>
    </inkml:brush>
  </inkml:definitions>
  <inkml:trace contextRef="#ctx0" brushRef="#br0">2288 1 24575,'0'4'0,"0"0"0,-1 0 0,0 0 0,0 0 0,0 0 0,-1 0 0,1 0 0,-1 0 0,0 0 0,0-1 0,-1 1 0,1-1 0,-1 1 0,1-1 0,-1 0 0,0 0 0,0 0 0,0-1 0,-6 4 0,-7 5 0,0 0 0,-35 14 0,39-19 0,-432 165 0,175-75 0,252-88 0,1 1 0,0 1 0,1 0 0,0 1 0,0 1 0,-23 24 0,17-17 0,-38 29 0,51-42 0,0-1 0,0-1 0,-1 0 0,1 0 0,-1 0 0,0-1 0,0-1 0,0 1 0,-11 0 0,-20 1 0,-95 17 0,61-8 0,-147 7 0,169-16 0,-336 1 0,239-6 0,146 1 0,0 0 0,1 0 0,-1 0 0,0 0 0,1 0 0,-1-1 0,1 1 0,-1-1 0,1 1 0,-1-1 0,1 0 0,-1 0 0,1 0 0,0-1 0,-1 1 0,1-1 0,0 1 0,0-1 0,0 1 0,0-1 0,-2-3 0,2 1 0,0 0 0,0-1 0,1 1 0,-1 0 0,1-1 0,0 0 0,1 1 0,-1-1 0,1 1 0,0-1 0,0-7 0,0 0 0,-1-1 0,2 1 0,0-1 0,1 0 0,0 1 0,0 0 0,2-1 0,-1 1 0,2 0 0,-1 1 0,2-1 0,-1 1 0,2 0 0,-1 0 0,2 1 0,-1 0 0,15-15 0,65-69 0,-82 89 0,1 1 0,-1 0 0,1 1 0,0-1 0,0 1 0,1 0 0,-1 1 0,1 0 0,-1 0 0,1 0 0,10-1 0,81-5 0,-78 7 0,-3 0 0,18-1 0,1 1 0,57 7 0,-84-5 0,0 1 0,0 0 0,0 0 0,0 1 0,0 0 0,0 0 0,-1 1 0,0 0 0,0 1 0,0 0 0,0 0 0,-1 0 0,0 1 0,0 0 0,8 10 0,-12-12 0,0 0 0,0 1 0,-1-1 0,0 1 0,1-1 0,-2 1 0,1 0 0,0 0 0,-1 0 0,0 0 0,0 0 0,-1 0 0,1 0 0,-1 0 0,0 1 0,-1 7 0,-3 6 0,0 0 0,-1 0 0,-9 21 0,8-23 0,1 0 0,-7 34 0,10-3 0,3-36 0,-2 1 0,0 0 0,-3 17 0,3-26 0,0 0 0,0 0 0,-1 0 0,1 0 0,-1-1 0,0 1 0,0-1 0,0 1 0,-1-1 0,1 0 0,-1 0 0,0 0 0,0 0 0,-6 5 0,-9 4-1365,0-1-5461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F46917140D694AAEAF39165F579555" ma:contentTypeVersion="12" ma:contentTypeDescription="Create a new document." ma:contentTypeScope="" ma:versionID="db3d14a080c3d05a25fadac5b68fa9d4">
  <xsd:schema xmlns:xsd="http://www.w3.org/2001/XMLSchema" xmlns:xs="http://www.w3.org/2001/XMLSchema" xmlns:p="http://schemas.microsoft.com/office/2006/metadata/properties" xmlns:ns1="http://schemas.microsoft.com/sharepoint/v3" xmlns:ns2="876de33e-aaa5-4507-9b92-b84e676ded0d" xmlns:ns3="9a0666c7-4cba-45e4-bb78-1ed48d50e5d1" xmlns:ns4="10dd7f8a-f247-48ee-8534-441ce336aea6" targetNamespace="http://schemas.microsoft.com/office/2006/metadata/properties" ma:root="true" ma:fieldsID="515485ad6e36e5036d2a1cb74e47cf80" ns1:_="" ns2:_="" ns3:_="" ns4:_="">
    <xsd:import namespace="http://schemas.microsoft.com/sharepoint/v3"/>
    <xsd:import namespace="876de33e-aaa5-4507-9b92-b84e676ded0d"/>
    <xsd:import namespace="9a0666c7-4cba-45e4-bb78-1ed48d50e5d1"/>
    <xsd:import namespace="10dd7f8a-f247-48ee-8534-441ce336aea6"/>
    <xsd:element name="properties">
      <xsd:complexType>
        <xsd:sequence>
          <xsd:element name="documentManagement">
            <xsd:complexType>
              <xsd:all>
                <xsd:element ref="ns2:SharedWithUsers" minOccurs="0"/>
                <xsd:element ref="ns2:SharedWithDetails" minOccurs="0"/>
                <xsd:element ref="ns3:LastSharedByUser" minOccurs="0"/>
                <xsd:element ref="ns3:LastSharedByTime" minOccurs="0"/>
                <xsd:element ref="ns1:_ip_UnifiedCompliancePolicyProperties" minOccurs="0"/>
                <xsd:element ref="ns1:_ip_UnifiedCompliancePolicyUIAction" minOccurs="0"/>
                <xsd:element ref="ns4:MediaServiceMetadata" minOccurs="0"/>
                <xsd:element ref="ns4:MediaServiceFastMetadata" minOccurs="0"/>
                <xsd:element ref="ns4:MediaServiceAutoTags" minOccurs="0"/>
                <xsd:element ref="ns4:MediaServiceDateTaken" minOccurs="0"/>
                <xsd:element ref="ns4:MediaServiceLocatio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description="" ma:hidden="true" ma:internalName="_ip_UnifiedCompliancePolicyProperties">
      <xsd:simpleType>
        <xsd:restriction base="dms:Note"/>
      </xsd:simpleType>
    </xsd:element>
    <xsd:element name="_ip_UnifiedCompliancePolicyUIAction" ma:index="13"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6de33e-aaa5-4507-9b92-b84e676ded0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0666c7-4cba-45e4-bb78-1ed48d50e5d1" elementFormDefault="qualified">
    <xsd:import namespace="http://schemas.microsoft.com/office/2006/documentManagement/types"/>
    <xsd:import namespace="http://schemas.microsoft.com/office/infopath/2007/PartnerControls"/>
    <xsd:element name="LastSharedByUser" ma:index="10" nillable="true" ma:displayName="Last Shared By User" ma:description="" ma:hidden="true" ma:internalName="LastSharedByUser" ma:readOnly="true">
      <xsd:simpleType>
        <xsd:restriction base="dms:Note"/>
      </xsd:simpleType>
    </xsd:element>
    <xsd:element name="LastSharedByTime" ma:index="11" nillable="true" ma:displayName="Last Shared By Time" ma:description="" ma:hidden="true"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10dd7f8a-f247-48ee-8534-441ce336aea6" elementFormDefault="qualified">
    <xsd:import namespace="http://schemas.microsoft.com/office/2006/documentManagement/types"/>
    <xsd:import namespace="http://schemas.microsoft.com/office/infopath/2007/PartnerControls"/>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AutoTags" ma:index="16" nillable="true" ma:displayName="MediaServiceAutoTags" ma:description="" ma:internalName="MediaServiceAutoTags" ma:readOnly="true">
      <xsd:simpleType>
        <xsd:restriction base="dms:Text"/>
      </xsd:simpleType>
    </xsd:element>
    <xsd:element name="MediaServiceDateTaken" ma:index="17" nillable="true" ma:displayName="MediaServiceDateTaken" ma:description="" ma:hidden="true" ma:internalName="MediaServiceDateTaken" ma:readOnly="true">
      <xsd:simpleType>
        <xsd:restriction base="dms:Text"/>
      </xsd:simpleType>
    </xsd:element>
    <xsd:element name="MediaServiceLocation" ma:index="18" nillable="true" ma:displayName="MediaServiceLocation" ma:description="" ma:internalName="MediaServiceLocation" ma:readOnly="true">
      <xsd:simpleType>
        <xsd:restriction base="dms:Text"/>
      </xsd:simpleType>
    </xsd:element>
    <xsd:element name="MediaServiceOCR" ma:index="19" nillable="true" ma:displayName="MediaServiceOCR" ma:description=""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0C10DE-88A9-47E0-9674-1A63748F4770}">
  <ds:schemaRefs>
    <ds:schemaRef ds:uri="http://schemas.microsoft.com/sharepoint/v3/contenttype/forms"/>
  </ds:schemaRefs>
</ds:datastoreItem>
</file>

<file path=customXml/itemProps2.xml><?xml version="1.0" encoding="utf-8"?>
<ds:datastoreItem xmlns:ds="http://schemas.openxmlformats.org/officeDocument/2006/customXml" ds:itemID="{BCBB71B9-748B-44D7-B7AD-D7A5200A504F}">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BE7D540D-394A-4F2E-BE56-9BDE9C4D54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76de33e-aaa5-4507-9b92-b84e676ded0d"/>
    <ds:schemaRef ds:uri="9a0666c7-4cba-45e4-bb78-1ed48d50e5d1"/>
    <ds:schemaRef ds:uri="10dd7f8a-f247-48ee-8534-441ce336ae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Booklet page numbering.dotx</Template>
  <TotalTime>222</TotalTime>
  <Pages>8</Pages>
  <Words>1172</Words>
  <Characters>5876</Characters>
  <Application>Microsoft Office Word</Application>
  <DocSecurity>0</DocSecurity>
  <Lines>244</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Williams</dc:creator>
  <cp:keywords/>
  <dc:description/>
  <cp:lastModifiedBy>Ben Williams</cp:lastModifiedBy>
  <cp:revision>5</cp:revision>
  <dcterms:created xsi:type="dcterms:W3CDTF">2026-02-13T23:45:00Z</dcterms:created>
  <dcterms:modified xsi:type="dcterms:W3CDTF">2026-02-14T03:26:00Z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0x010100D9F46917140D694AAEAF39165F579555</vt:lpwstr>
  </property>
</Properties>
</file>